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D8D4" w14:textId="74579912" w:rsidR="007F30AE" w:rsidRPr="000E7483" w:rsidRDefault="00007357" w:rsidP="000E7483">
      <w:pPr>
        <w:pStyle w:val="Titre"/>
      </w:pPr>
      <w:proofErr w:type="spellStart"/>
      <w:r>
        <w:t>Shoot’em</w:t>
      </w:r>
      <w:proofErr w:type="spellEnd"/>
      <w:r>
        <w:t xml:space="preserve"> UP </w:t>
      </w:r>
    </w:p>
    <w:p w14:paraId="04FDE7F4" w14:textId="71431123" w:rsidR="000E7483" w:rsidRDefault="00007357" w:rsidP="00D275C6">
      <w:pPr>
        <w:spacing w:before="2400"/>
        <w:jc w:val="center"/>
        <w:rPr>
          <w:rFonts w:cs="Arial"/>
          <w:sz w:val="22"/>
          <w:szCs w:val="22"/>
        </w:rPr>
      </w:pPr>
      <w:r>
        <w:rPr>
          <w:noProof/>
        </w:rPr>
        <w:drawing>
          <wp:inline distT="0" distB="0" distL="0" distR="0" wp14:anchorId="072A26CE" wp14:editId="31519F8C">
            <wp:extent cx="5759450" cy="3239770"/>
            <wp:effectExtent l="0" t="0" r="0" b="0"/>
            <wp:docPr id="1666868882" name="Image 1" descr="Space Invaders wallpaper | 1920x1080 | #7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ce Invaders wallpaper | 1920x1080 | #790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046A3E46" w14:textId="66D24CFF" w:rsidR="007F30AE" w:rsidRPr="000E7483" w:rsidRDefault="00007357" w:rsidP="000E7483">
      <w:pPr>
        <w:spacing w:before="2000"/>
        <w:jc w:val="center"/>
      </w:pPr>
      <w:r>
        <w:t xml:space="preserve">Solomatin Kiril </w:t>
      </w:r>
      <w:r w:rsidR="007F30AE" w:rsidRPr="000E7483">
        <w:t xml:space="preserve">– </w:t>
      </w:r>
      <w:r>
        <w:t>MID2B</w:t>
      </w:r>
    </w:p>
    <w:p w14:paraId="4530F45E" w14:textId="24CD44A1" w:rsidR="00007357" w:rsidRDefault="00007357" w:rsidP="000E7483">
      <w:pPr>
        <w:jc w:val="center"/>
      </w:pPr>
      <w:r>
        <w:t>ETML</w:t>
      </w:r>
    </w:p>
    <w:p w14:paraId="0A886F81" w14:textId="4B19CE01" w:rsidR="007F30AE" w:rsidRDefault="00007357" w:rsidP="000E7483">
      <w:pPr>
        <w:jc w:val="center"/>
      </w:pPr>
      <w:r>
        <w:t>32p</w:t>
      </w:r>
    </w:p>
    <w:p w14:paraId="15038519" w14:textId="327034E6" w:rsidR="00007357" w:rsidRPr="000E7483" w:rsidRDefault="00007357" w:rsidP="000E7483">
      <w:pPr>
        <w:jc w:val="center"/>
      </w:pPr>
      <w:r>
        <w:t>Xavier Carrel</w:t>
      </w:r>
    </w:p>
    <w:p w14:paraId="064132D1" w14:textId="3D733981" w:rsidR="007F30AE" w:rsidRPr="000E7483" w:rsidRDefault="007F30AE" w:rsidP="00007357"/>
    <w:p w14:paraId="0E473267" w14:textId="77777777" w:rsidR="007F30AE" w:rsidRPr="007F30AE" w:rsidRDefault="007F30AE" w:rsidP="001764CE">
      <w:pPr>
        <w:pStyle w:val="Titre"/>
      </w:pPr>
      <w:r w:rsidRPr="00AA4393">
        <w:br w:type="page"/>
      </w:r>
      <w:r w:rsidRPr="007F30AE">
        <w:lastRenderedPageBreak/>
        <w:t>Table des matières</w:t>
      </w:r>
    </w:p>
    <w:p w14:paraId="2F911D7A" w14:textId="1502F97E" w:rsidR="00530174"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39430419" w:history="1">
        <w:r w:rsidR="00530174" w:rsidRPr="00600F3A">
          <w:rPr>
            <w:rStyle w:val="Lienhypertexte"/>
            <w:noProof/>
          </w:rPr>
          <w:t>1</w:t>
        </w:r>
        <w:r w:rsidR="00530174">
          <w:rPr>
            <w:rFonts w:eastAsiaTheme="minorEastAsia" w:cstheme="minorBidi"/>
            <w:b w:val="0"/>
            <w:bCs w:val="0"/>
            <w:caps w:val="0"/>
            <w:noProof/>
            <w:kern w:val="2"/>
            <w:sz w:val="24"/>
            <w:szCs w:val="24"/>
            <w14:ligatures w14:val="standardContextual"/>
          </w:rPr>
          <w:tab/>
        </w:r>
        <w:r w:rsidR="00530174" w:rsidRPr="00600F3A">
          <w:rPr>
            <w:rStyle w:val="Lienhypertexte"/>
            <w:noProof/>
          </w:rPr>
          <w:t>Introduction</w:t>
        </w:r>
        <w:r w:rsidR="00530174">
          <w:rPr>
            <w:noProof/>
            <w:webHidden/>
          </w:rPr>
          <w:tab/>
        </w:r>
        <w:r w:rsidR="00530174">
          <w:rPr>
            <w:noProof/>
            <w:webHidden/>
          </w:rPr>
          <w:fldChar w:fldCharType="begin"/>
        </w:r>
        <w:r w:rsidR="00530174">
          <w:rPr>
            <w:noProof/>
            <w:webHidden/>
          </w:rPr>
          <w:instrText xml:space="preserve"> PAGEREF _Toc239430419 \h </w:instrText>
        </w:r>
        <w:r w:rsidR="00530174">
          <w:rPr>
            <w:noProof/>
            <w:webHidden/>
          </w:rPr>
        </w:r>
        <w:r w:rsidR="00530174">
          <w:rPr>
            <w:noProof/>
            <w:webHidden/>
          </w:rPr>
          <w:fldChar w:fldCharType="separate"/>
        </w:r>
        <w:r w:rsidR="00530174">
          <w:rPr>
            <w:noProof/>
            <w:webHidden/>
          </w:rPr>
          <w:t>3</w:t>
        </w:r>
        <w:r w:rsidR="00530174">
          <w:rPr>
            <w:noProof/>
            <w:webHidden/>
          </w:rPr>
          <w:fldChar w:fldCharType="end"/>
        </w:r>
      </w:hyperlink>
    </w:p>
    <w:p w14:paraId="6D248DEF" w14:textId="21C33DCA" w:rsidR="00530174" w:rsidRDefault="00530174">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39430420" w:history="1">
        <w:r w:rsidRPr="00600F3A">
          <w:rPr>
            <w:rStyle w:val="Lienhypertexte"/>
            <w:noProof/>
          </w:rPr>
          <w:t>1.1</w:t>
        </w:r>
        <w:r>
          <w:rPr>
            <w:rFonts w:eastAsiaTheme="minorEastAsia" w:cstheme="minorBidi"/>
            <w:smallCaps w:val="0"/>
            <w:noProof/>
            <w:kern w:val="2"/>
            <w:sz w:val="24"/>
            <w:szCs w:val="24"/>
            <w14:ligatures w14:val="standardContextual"/>
          </w:rPr>
          <w:tab/>
        </w:r>
        <w:r w:rsidRPr="00600F3A">
          <w:rPr>
            <w:rStyle w:val="Lienhypertexte"/>
            <w:noProof/>
          </w:rPr>
          <w:t>Objectifs produit</w:t>
        </w:r>
        <w:r>
          <w:rPr>
            <w:noProof/>
            <w:webHidden/>
          </w:rPr>
          <w:tab/>
        </w:r>
        <w:r>
          <w:rPr>
            <w:noProof/>
            <w:webHidden/>
          </w:rPr>
          <w:fldChar w:fldCharType="begin"/>
        </w:r>
        <w:r>
          <w:rPr>
            <w:noProof/>
            <w:webHidden/>
          </w:rPr>
          <w:instrText xml:space="preserve"> PAGEREF _Toc239430420 \h </w:instrText>
        </w:r>
        <w:r>
          <w:rPr>
            <w:noProof/>
            <w:webHidden/>
          </w:rPr>
        </w:r>
        <w:r>
          <w:rPr>
            <w:noProof/>
            <w:webHidden/>
          </w:rPr>
          <w:fldChar w:fldCharType="separate"/>
        </w:r>
        <w:r>
          <w:rPr>
            <w:noProof/>
            <w:webHidden/>
          </w:rPr>
          <w:t>3</w:t>
        </w:r>
        <w:r>
          <w:rPr>
            <w:noProof/>
            <w:webHidden/>
          </w:rPr>
          <w:fldChar w:fldCharType="end"/>
        </w:r>
      </w:hyperlink>
    </w:p>
    <w:p w14:paraId="2E660801" w14:textId="06CAC59F" w:rsidR="00530174" w:rsidRDefault="00530174">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39430421" w:history="1">
        <w:r w:rsidRPr="00600F3A">
          <w:rPr>
            <w:rStyle w:val="Lienhypertexte"/>
            <w:noProof/>
          </w:rPr>
          <w:t>1.2</w:t>
        </w:r>
        <w:r>
          <w:rPr>
            <w:rFonts w:eastAsiaTheme="minorEastAsia" w:cstheme="minorBidi"/>
            <w:smallCaps w:val="0"/>
            <w:noProof/>
            <w:kern w:val="2"/>
            <w:sz w:val="24"/>
            <w:szCs w:val="24"/>
            <w14:ligatures w14:val="standardContextual"/>
          </w:rPr>
          <w:tab/>
        </w:r>
        <w:r w:rsidRPr="00600F3A">
          <w:rPr>
            <w:rStyle w:val="Lienhypertexte"/>
            <w:noProof/>
          </w:rPr>
          <w:t>Objectifs pédagogiques</w:t>
        </w:r>
        <w:r>
          <w:rPr>
            <w:noProof/>
            <w:webHidden/>
          </w:rPr>
          <w:tab/>
        </w:r>
        <w:r>
          <w:rPr>
            <w:noProof/>
            <w:webHidden/>
          </w:rPr>
          <w:fldChar w:fldCharType="begin"/>
        </w:r>
        <w:r>
          <w:rPr>
            <w:noProof/>
            <w:webHidden/>
          </w:rPr>
          <w:instrText xml:space="preserve"> PAGEREF _Toc239430421 \h </w:instrText>
        </w:r>
        <w:r>
          <w:rPr>
            <w:noProof/>
            <w:webHidden/>
          </w:rPr>
        </w:r>
        <w:r>
          <w:rPr>
            <w:noProof/>
            <w:webHidden/>
          </w:rPr>
          <w:fldChar w:fldCharType="separate"/>
        </w:r>
        <w:r>
          <w:rPr>
            <w:noProof/>
            <w:webHidden/>
          </w:rPr>
          <w:t>3</w:t>
        </w:r>
        <w:r>
          <w:rPr>
            <w:noProof/>
            <w:webHidden/>
          </w:rPr>
          <w:fldChar w:fldCharType="end"/>
        </w:r>
      </w:hyperlink>
    </w:p>
    <w:p w14:paraId="1B4DE3B6" w14:textId="64B7A89A" w:rsidR="00530174" w:rsidRDefault="00530174">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39430422" w:history="1">
        <w:r w:rsidRPr="00600F3A">
          <w:rPr>
            <w:rStyle w:val="Lienhypertexte"/>
            <w:noProof/>
          </w:rPr>
          <w:t>2</w:t>
        </w:r>
        <w:r>
          <w:rPr>
            <w:rFonts w:eastAsiaTheme="minorEastAsia" w:cstheme="minorBidi"/>
            <w:b w:val="0"/>
            <w:bCs w:val="0"/>
            <w:caps w:val="0"/>
            <w:noProof/>
            <w:kern w:val="2"/>
            <w:sz w:val="24"/>
            <w:szCs w:val="24"/>
            <w14:ligatures w14:val="standardContextual"/>
          </w:rPr>
          <w:tab/>
        </w:r>
        <w:r w:rsidRPr="00600F3A">
          <w:rPr>
            <w:rStyle w:val="Lienhypertexte"/>
            <w:noProof/>
          </w:rPr>
          <w:t>Analyse</w:t>
        </w:r>
        <w:r>
          <w:rPr>
            <w:noProof/>
            <w:webHidden/>
          </w:rPr>
          <w:tab/>
        </w:r>
        <w:r>
          <w:rPr>
            <w:noProof/>
            <w:webHidden/>
          </w:rPr>
          <w:fldChar w:fldCharType="begin"/>
        </w:r>
        <w:r>
          <w:rPr>
            <w:noProof/>
            <w:webHidden/>
          </w:rPr>
          <w:instrText xml:space="preserve"> PAGEREF _Toc239430422 \h </w:instrText>
        </w:r>
        <w:r>
          <w:rPr>
            <w:noProof/>
            <w:webHidden/>
          </w:rPr>
        </w:r>
        <w:r>
          <w:rPr>
            <w:noProof/>
            <w:webHidden/>
          </w:rPr>
          <w:fldChar w:fldCharType="separate"/>
        </w:r>
        <w:r>
          <w:rPr>
            <w:noProof/>
            <w:webHidden/>
          </w:rPr>
          <w:t>4</w:t>
        </w:r>
        <w:r>
          <w:rPr>
            <w:noProof/>
            <w:webHidden/>
          </w:rPr>
          <w:fldChar w:fldCharType="end"/>
        </w:r>
      </w:hyperlink>
    </w:p>
    <w:p w14:paraId="16256C53" w14:textId="50EB82D1" w:rsidR="00530174" w:rsidRDefault="00530174">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39430423" w:history="1">
        <w:r w:rsidRPr="00600F3A">
          <w:rPr>
            <w:rStyle w:val="Lienhypertexte"/>
            <w:noProof/>
          </w:rPr>
          <w:t>2.1</w:t>
        </w:r>
        <w:r>
          <w:rPr>
            <w:rFonts w:eastAsiaTheme="minorEastAsia" w:cstheme="minorBidi"/>
            <w:smallCaps w:val="0"/>
            <w:noProof/>
            <w:kern w:val="2"/>
            <w:sz w:val="24"/>
            <w:szCs w:val="24"/>
            <w14:ligatures w14:val="standardContextual"/>
          </w:rPr>
          <w:tab/>
        </w:r>
        <w:r w:rsidRPr="00600F3A">
          <w:rPr>
            <w:rStyle w:val="Lienhypertexte"/>
            <w:noProof/>
          </w:rPr>
          <w:t>User Storys</w:t>
        </w:r>
        <w:r>
          <w:rPr>
            <w:noProof/>
            <w:webHidden/>
          </w:rPr>
          <w:tab/>
        </w:r>
        <w:r>
          <w:rPr>
            <w:noProof/>
            <w:webHidden/>
          </w:rPr>
          <w:fldChar w:fldCharType="begin"/>
        </w:r>
        <w:r>
          <w:rPr>
            <w:noProof/>
            <w:webHidden/>
          </w:rPr>
          <w:instrText xml:space="preserve"> PAGEREF _Toc239430423 \h </w:instrText>
        </w:r>
        <w:r>
          <w:rPr>
            <w:noProof/>
            <w:webHidden/>
          </w:rPr>
        </w:r>
        <w:r>
          <w:rPr>
            <w:noProof/>
            <w:webHidden/>
          </w:rPr>
          <w:fldChar w:fldCharType="separate"/>
        </w:r>
        <w:r>
          <w:rPr>
            <w:noProof/>
            <w:webHidden/>
          </w:rPr>
          <w:t>4</w:t>
        </w:r>
        <w:r>
          <w:rPr>
            <w:noProof/>
            <w:webHidden/>
          </w:rPr>
          <w:fldChar w:fldCharType="end"/>
        </w:r>
      </w:hyperlink>
    </w:p>
    <w:p w14:paraId="34B97043" w14:textId="7223F7B6" w:rsidR="00530174" w:rsidRDefault="00530174">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39430424" w:history="1">
        <w:r w:rsidRPr="00600F3A">
          <w:rPr>
            <w:rStyle w:val="Lienhypertexte"/>
            <w:noProof/>
          </w:rPr>
          <w:t>2.1.1</w:t>
        </w:r>
        <w:r>
          <w:rPr>
            <w:rFonts w:eastAsiaTheme="minorEastAsia" w:cstheme="minorBidi"/>
            <w:i w:val="0"/>
            <w:iCs w:val="0"/>
            <w:noProof/>
            <w:kern w:val="2"/>
            <w:sz w:val="24"/>
            <w:szCs w:val="24"/>
            <w14:ligatures w14:val="standardContextual"/>
          </w:rPr>
          <w:tab/>
        </w:r>
        <w:r w:rsidRPr="00600F3A">
          <w:rPr>
            <w:rStyle w:val="Lienhypertexte"/>
            <w:noProof/>
          </w:rPr>
          <w:t>Atack enemy</w:t>
        </w:r>
        <w:r>
          <w:rPr>
            <w:noProof/>
            <w:webHidden/>
          </w:rPr>
          <w:tab/>
        </w:r>
        <w:r>
          <w:rPr>
            <w:noProof/>
            <w:webHidden/>
          </w:rPr>
          <w:fldChar w:fldCharType="begin"/>
        </w:r>
        <w:r>
          <w:rPr>
            <w:noProof/>
            <w:webHidden/>
          </w:rPr>
          <w:instrText xml:space="preserve"> PAGEREF _Toc239430424 \h </w:instrText>
        </w:r>
        <w:r>
          <w:rPr>
            <w:noProof/>
            <w:webHidden/>
          </w:rPr>
        </w:r>
        <w:r>
          <w:rPr>
            <w:noProof/>
            <w:webHidden/>
          </w:rPr>
          <w:fldChar w:fldCharType="separate"/>
        </w:r>
        <w:r>
          <w:rPr>
            <w:noProof/>
            <w:webHidden/>
          </w:rPr>
          <w:t>4</w:t>
        </w:r>
        <w:r>
          <w:rPr>
            <w:noProof/>
            <w:webHidden/>
          </w:rPr>
          <w:fldChar w:fldCharType="end"/>
        </w:r>
      </w:hyperlink>
    </w:p>
    <w:p w14:paraId="49149873" w14:textId="67887A9A" w:rsidR="00530174" w:rsidRDefault="00530174">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39430425" w:history="1">
        <w:r w:rsidRPr="00600F3A">
          <w:rPr>
            <w:rStyle w:val="Lienhypertexte"/>
            <w:noProof/>
          </w:rPr>
          <w:t>2.1.2</w:t>
        </w:r>
        <w:r>
          <w:rPr>
            <w:rFonts w:eastAsiaTheme="minorEastAsia" w:cstheme="minorBidi"/>
            <w:i w:val="0"/>
            <w:iCs w:val="0"/>
            <w:noProof/>
            <w:kern w:val="2"/>
            <w:sz w:val="24"/>
            <w:szCs w:val="24"/>
            <w14:ligatures w14:val="standardContextual"/>
          </w:rPr>
          <w:tab/>
        </w:r>
        <w:r w:rsidRPr="00600F3A">
          <w:rPr>
            <w:rStyle w:val="Lienhypertexte"/>
            <w:noProof/>
          </w:rPr>
          <w:t>Player movement</w:t>
        </w:r>
        <w:r>
          <w:rPr>
            <w:noProof/>
            <w:webHidden/>
          </w:rPr>
          <w:tab/>
        </w:r>
        <w:r>
          <w:rPr>
            <w:noProof/>
            <w:webHidden/>
          </w:rPr>
          <w:fldChar w:fldCharType="begin"/>
        </w:r>
        <w:r>
          <w:rPr>
            <w:noProof/>
            <w:webHidden/>
          </w:rPr>
          <w:instrText xml:space="preserve"> PAGEREF _Toc239430425 \h </w:instrText>
        </w:r>
        <w:r>
          <w:rPr>
            <w:noProof/>
            <w:webHidden/>
          </w:rPr>
        </w:r>
        <w:r>
          <w:rPr>
            <w:noProof/>
            <w:webHidden/>
          </w:rPr>
          <w:fldChar w:fldCharType="separate"/>
        </w:r>
        <w:r>
          <w:rPr>
            <w:noProof/>
            <w:webHidden/>
          </w:rPr>
          <w:t>4</w:t>
        </w:r>
        <w:r>
          <w:rPr>
            <w:noProof/>
            <w:webHidden/>
          </w:rPr>
          <w:fldChar w:fldCharType="end"/>
        </w:r>
      </w:hyperlink>
    </w:p>
    <w:p w14:paraId="36295303" w14:textId="63BBB8D9" w:rsidR="00530174" w:rsidRDefault="00530174">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39430426" w:history="1">
        <w:r w:rsidRPr="00600F3A">
          <w:rPr>
            <w:rStyle w:val="Lienhypertexte"/>
            <w:noProof/>
          </w:rPr>
          <w:t>2.1.3</w:t>
        </w:r>
        <w:r>
          <w:rPr>
            <w:rFonts w:eastAsiaTheme="minorEastAsia" w:cstheme="minorBidi"/>
            <w:i w:val="0"/>
            <w:iCs w:val="0"/>
            <w:noProof/>
            <w:kern w:val="2"/>
            <w:sz w:val="24"/>
            <w:szCs w:val="24"/>
            <w14:ligatures w14:val="standardContextual"/>
          </w:rPr>
          <w:tab/>
        </w:r>
        <w:r w:rsidRPr="00600F3A">
          <w:rPr>
            <w:rStyle w:val="Lienhypertexte"/>
            <w:noProof/>
          </w:rPr>
          <w:t>Player atack</w:t>
        </w:r>
        <w:r>
          <w:rPr>
            <w:noProof/>
            <w:webHidden/>
          </w:rPr>
          <w:tab/>
        </w:r>
        <w:r>
          <w:rPr>
            <w:noProof/>
            <w:webHidden/>
          </w:rPr>
          <w:fldChar w:fldCharType="begin"/>
        </w:r>
        <w:r>
          <w:rPr>
            <w:noProof/>
            <w:webHidden/>
          </w:rPr>
          <w:instrText xml:space="preserve"> PAGEREF _Toc239430426 \h </w:instrText>
        </w:r>
        <w:r>
          <w:rPr>
            <w:noProof/>
            <w:webHidden/>
          </w:rPr>
        </w:r>
        <w:r>
          <w:rPr>
            <w:noProof/>
            <w:webHidden/>
          </w:rPr>
          <w:fldChar w:fldCharType="separate"/>
        </w:r>
        <w:r>
          <w:rPr>
            <w:noProof/>
            <w:webHidden/>
          </w:rPr>
          <w:t>5</w:t>
        </w:r>
        <w:r>
          <w:rPr>
            <w:noProof/>
            <w:webHidden/>
          </w:rPr>
          <w:fldChar w:fldCharType="end"/>
        </w:r>
      </w:hyperlink>
    </w:p>
    <w:p w14:paraId="6A626EC2" w14:textId="6477EEA7" w:rsidR="00530174" w:rsidRDefault="00530174">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39430427" w:history="1">
        <w:r w:rsidRPr="00600F3A">
          <w:rPr>
            <w:rStyle w:val="Lienhypertexte"/>
            <w:noProof/>
          </w:rPr>
          <w:t>2.1.4</w:t>
        </w:r>
        <w:r>
          <w:rPr>
            <w:rFonts w:eastAsiaTheme="minorEastAsia" w:cstheme="minorBidi"/>
            <w:i w:val="0"/>
            <w:iCs w:val="0"/>
            <w:noProof/>
            <w:kern w:val="2"/>
            <w:sz w:val="24"/>
            <w:szCs w:val="24"/>
            <w14:ligatures w14:val="standardContextual"/>
          </w:rPr>
          <w:tab/>
        </w:r>
        <w:r w:rsidRPr="00600F3A">
          <w:rPr>
            <w:rStyle w:val="Lienhypertexte"/>
            <w:noProof/>
          </w:rPr>
          <w:t>Obstacles</w:t>
        </w:r>
        <w:r>
          <w:rPr>
            <w:noProof/>
            <w:webHidden/>
          </w:rPr>
          <w:tab/>
        </w:r>
        <w:r>
          <w:rPr>
            <w:noProof/>
            <w:webHidden/>
          </w:rPr>
          <w:fldChar w:fldCharType="begin"/>
        </w:r>
        <w:r>
          <w:rPr>
            <w:noProof/>
            <w:webHidden/>
          </w:rPr>
          <w:instrText xml:space="preserve"> PAGEREF _Toc239430427 \h </w:instrText>
        </w:r>
        <w:r>
          <w:rPr>
            <w:noProof/>
            <w:webHidden/>
          </w:rPr>
        </w:r>
        <w:r>
          <w:rPr>
            <w:noProof/>
            <w:webHidden/>
          </w:rPr>
          <w:fldChar w:fldCharType="separate"/>
        </w:r>
        <w:r>
          <w:rPr>
            <w:noProof/>
            <w:webHidden/>
          </w:rPr>
          <w:t>6</w:t>
        </w:r>
        <w:r>
          <w:rPr>
            <w:noProof/>
            <w:webHidden/>
          </w:rPr>
          <w:fldChar w:fldCharType="end"/>
        </w:r>
      </w:hyperlink>
    </w:p>
    <w:p w14:paraId="5D3FEC0E" w14:textId="1A5DD8B9" w:rsidR="00530174" w:rsidRDefault="00530174">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39430428" w:history="1">
        <w:r w:rsidRPr="00600F3A">
          <w:rPr>
            <w:rStyle w:val="Lienhypertexte"/>
            <w:noProof/>
          </w:rPr>
          <w:t>3</w:t>
        </w:r>
        <w:r>
          <w:rPr>
            <w:rFonts w:eastAsiaTheme="minorEastAsia" w:cstheme="minorBidi"/>
            <w:b w:val="0"/>
            <w:bCs w:val="0"/>
            <w:caps w:val="0"/>
            <w:noProof/>
            <w:kern w:val="2"/>
            <w:sz w:val="24"/>
            <w:szCs w:val="24"/>
            <w14:ligatures w14:val="standardContextual"/>
          </w:rPr>
          <w:tab/>
        </w:r>
        <w:r w:rsidRPr="00600F3A">
          <w:rPr>
            <w:rStyle w:val="Lienhypertexte"/>
            <w:noProof/>
          </w:rPr>
          <w:t>Planification Initiale</w:t>
        </w:r>
        <w:r>
          <w:rPr>
            <w:noProof/>
            <w:webHidden/>
          </w:rPr>
          <w:tab/>
        </w:r>
        <w:r>
          <w:rPr>
            <w:noProof/>
            <w:webHidden/>
          </w:rPr>
          <w:fldChar w:fldCharType="begin"/>
        </w:r>
        <w:r>
          <w:rPr>
            <w:noProof/>
            <w:webHidden/>
          </w:rPr>
          <w:instrText xml:space="preserve"> PAGEREF _Toc239430428 \h </w:instrText>
        </w:r>
        <w:r>
          <w:rPr>
            <w:noProof/>
            <w:webHidden/>
          </w:rPr>
        </w:r>
        <w:r>
          <w:rPr>
            <w:noProof/>
            <w:webHidden/>
          </w:rPr>
          <w:fldChar w:fldCharType="separate"/>
        </w:r>
        <w:r>
          <w:rPr>
            <w:noProof/>
            <w:webHidden/>
          </w:rPr>
          <w:t>6</w:t>
        </w:r>
        <w:r>
          <w:rPr>
            <w:noProof/>
            <w:webHidden/>
          </w:rPr>
          <w:fldChar w:fldCharType="end"/>
        </w:r>
      </w:hyperlink>
    </w:p>
    <w:p w14:paraId="543FD8D0" w14:textId="784FBE48" w:rsidR="00742484" w:rsidRDefault="00A65F0B">
      <w:r>
        <w:rPr>
          <w:rFonts w:cs="Arial"/>
          <w:i/>
          <w:iCs/>
          <w:caps/>
          <w:sz w:val="22"/>
          <w:szCs w:val="22"/>
        </w:rPr>
        <w:fldChar w:fldCharType="end"/>
      </w:r>
      <w:r w:rsidR="00742484">
        <w:br w:type="page"/>
      </w:r>
    </w:p>
    <w:p w14:paraId="306D790F" w14:textId="5AED40B4" w:rsidR="00D160DD" w:rsidRDefault="00007357" w:rsidP="008E53F9">
      <w:pPr>
        <w:pStyle w:val="Titre1"/>
      </w:pPr>
      <w:bookmarkStart w:id="0" w:name="_Toc239430419"/>
      <w:r>
        <w:lastRenderedPageBreak/>
        <w:t>Introduction</w:t>
      </w:r>
      <w:bookmarkEnd w:id="0"/>
    </w:p>
    <w:p w14:paraId="72C9F197" w14:textId="77777777" w:rsidR="008E53F9" w:rsidRPr="008E53F9" w:rsidRDefault="008E53F9" w:rsidP="008E53F9">
      <w:pPr>
        <w:pStyle w:val="Corpsdetexte"/>
      </w:pPr>
    </w:p>
    <w:p w14:paraId="1422F899" w14:textId="6490114D" w:rsidR="007F30AE" w:rsidRDefault="00007357" w:rsidP="00007357">
      <w:pPr>
        <w:pStyle w:val="Titre2"/>
      </w:pPr>
      <w:bookmarkStart w:id="1" w:name="_Toc239430420"/>
      <w:r>
        <w:t>Objectifs produit</w:t>
      </w:r>
      <w:bookmarkEnd w:id="1"/>
    </w:p>
    <w:p w14:paraId="3D018580" w14:textId="77777777" w:rsidR="00007357" w:rsidRDefault="00007357" w:rsidP="00007357">
      <w:pPr>
        <w:pStyle w:val="Retraitcorpsdetexte"/>
      </w:pPr>
    </w:p>
    <w:p w14:paraId="07F44C27" w14:textId="77777777" w:rsidR="009E462E" w:rsidRDefault="009E462E" w:rsidP="009E462E">
      <w:pPr>
        <w:pStyle w:val="Retraitcorpsdetexte"/>
        <w:rPr>
          <w:sz w:val="24"/>
          <w:szCs w:val="24"/>
        </w:rPr>
      </w:pPr>
      <w:r w:rsidRPr="009E462E">
        <w:rPr>
          <w:sz w:val="24"/>
          <w:szCs w:val="24"/>
        </w:rPr>
        <w:t xml:space="preserve">L’objectif principal du projet est de créer un jeu de type </w:t>
      </w:r>
      <w:proofErr w:type="spellStart"/>
      <w:r w:rsidRPr="009E462E">
        <w:rPr>
          <w:b/>
          <w:bCs/>
          <w:sz w:val="24"/>
          <w:szCs w:val="24"/>
        </w:rPr>
        <w:t>shoot'em</w:t>
      </w:r>
      <w:proofErr w:type="spellEnd"/>
      <w:r w:rsidRPr="009E462E">
        <w:rPr>
          <w:b/>
          <w:bCs/>
          <w:sz w:val="24"/>
          <w:szCs w:val="24"/>
        </w:rPr>
        <w:t xml:space="preserve"> up</w:t>
      </w:r>
      <w:r w:rsidRPr="009E462E">
        <w:rPr>
          <w:sz w:val="24"/>
          <w:szCs w:val="24"/>
        </w:rPr>
        <w:t xml:space="preserve"> avec des mécaniques et un style visuel qui lui sont propres. Le projet est principalement inspiré du jeu d’échecs traditionnel. Le concept est donc repris dans différents éléments du jeu, notamment dans les personnages, les ennemis et la carte.</w:t>
      </w:r>
    </w:p>
    <w:p w14:paraId="02896E18" w14:textId="77777777" w:rsidR="009E462E" w:rsidRPr="009E462E" w:rsidRDefault="009E462E" w:rsidP="009E462E">
      <w:pPr>
        <w:pStyle w:val="Retraitcorpsdetexte"/>
        <w:rPr>
          <w:sz w:val="24"/>
          <w:szCs w:val="24"/>
        </w:rPr>
      </w:pPr>
    </w:p>
    <w:p w14:paraId="421A2DA3" w14:textId="77777777" w:rsidR="009E462E" w:rsidRDefault="009E462E" w:rsidP="009E462E">
      <w:pPr>
        <w:pStyle w:val="Retraitcorpsdetexte"/>
        <w:rPr>
          <w:sz w:val="24"/>
          <w:szCs w:val="24"/>
        </w:rPr>
      </w:pPr>
      <w:r w:rsidRPr="009E462E">
        <w:rPr>
          <w:sz w:val="24"/>
          <w:szCs w:val="24"/>
        </w:rPr>
        <w:t>Le joueur contrôle un personnage qui doit se déplacer sur la carte, éviter les attaques des ennemis et les éliminer à l’aide de tirs. Les ennemis apparaissent progressivement et représentent différents éléments inspirés du jeu d’échecs. La carte et les obstacles sont également conçus en respectant cette thématique.</w:t>
      </w:r>
    </w:p>
    <w:p w14:paraId="5F825F90" w14:textId="77777777" w:rsidR="009E462E" w:rsidRPr="009E462E" w:rsidRDefault="009E462E" w:rsidP="009E462E">
      <w:pPr>
        <w:pStyle w:val="Retraitcorpsdetexte"/>
        <w:rPr>
          <w:sz w:val="24"/>
          <w:szCs w:val="24"/>
        </w:rPr>
      </w:pPr>
    </w:p>
    <w:p w14:paraId="0155AC45" w14:textId="77777777" w:rsidR="009E462E" w:rsidRPr="009E462E" w:rsidRDefault="009E462E" w:rsidP="009E462E">
      <w:pPr>
        <w:pStyle w:val="Retraitcorpsdetexte"/>
        <w:rPr>
          <w:sz w:val="24"/>
          <w:szCs w:val="24"/>
        </w:rPr>
      </w:pPr>
      <w:r w:rsidRPr="009E462E">
        <w:rPr>
          <w:sz w:val="24"/>
          <w:szCs w:val="24"/>
        </w:rPr>
        <w:t>Le jeu contient plusieurs mécaniques principales, comme le déplacement du joueur et des ennemis, le système de tir, les collisions et la gestion des obstacles.</w:t>
      </w:r>
    </w:p>
    <w:p w14:paraId="1ACAA5AB" w14:textId="77777777" w:rsidR="00007357" w:rsidRDefault="00007357" w:rsidP="00007357">
      <w:pPr>
        <w:pStyle w:val="Retraitcorpsdetexte"/>
      </w:pPr>
    </w:p>
    <w:p w14:paraId="35114CAE" w14:textId="6753ED6B" w:rsidR="009E462E" w:rsidRDefault="009E462E" w:rsidP="009E462E">
      <w:pPr>
        <w:pStyle w:val="Titre2"/>
      </w:pPr>
      <w:bookmarkStart w:id="2" w:name="_Toc239430421"/>
      <w:r>
        <w:t xml:space="preserve">Objectifs </w:t>
      </w:r>
      <w:r w:rsidRPr="009E462E">
        <w:t>pédagogiques</w:t>
      </w:r>
      <w:bookmarkEnd w:id="2"/>
    </w:p>
    <w:p w14:paraId="0BFEA616" w14:textId="77777777" w:rsidR="009E462E" w:rsidRDefault="009E462E" w:rsidP="009E462E">
      <w:pPr>
        <w:pStyle w:val="Retraitcorpsdetexte"/>
      </w:pPr>
    </w:p>
    <w:p w14:paraId="176BCD91" w14:textId="24F23B40" w:rsidR="009E462E" w:rsidRDefault="009E462E" w:rsidP="009E462E">
      <w:pPr>
        <w:pStyle w:val="Retraitcorpsdetexte"/>
        <w:rPr>
          <w:sz w:val="24"/>
          <w:szCs w:val="24"/>
        </w:rPr>
      </w:pPr>
      <w:r w:rsidRPr="009E462E">
        <w:rPr>
          <w:sz w:val="24"/>
          <w:szCs w:val="24"/>
        </w:rPr>
        <w:t>Ce p</w:t>
      </w:r>
      <w:r>
        <w:rPr>
          <w:sz w:val="24"/>
          <w:szCs w:val="24"/>
        </w:rPr>
        <w:t>rojet doit atteindre les objectifs suivants :</w:t>
      </w:r>
    </w:p>
    <w:p w14:paraId="377A5219" w14:textId="363E06E1" w:rsidR="009E462E" w:rsidRPr="009E462E" w:rsidRDefault="009E462E">
      <w:pPr>
        <w:pStyle w:val="Retraitcorpsdetexte"/>
        <w:numPr>
          <w:ilvl w:val="0"/>
          <w:numId w:val="5"/>
        </w:numPr>
        <w:rPr>
          <w:sz w:val="24"/>
          <w:szCs w:val="24"/>
        </w:rPr>
      </w:pPr>
      <w:r>
        <w:rPr>
          <w:sz w:val="24"/>
          <w:szCs w:val="24"/>
        </w:rPr>
        <w:t>A</w:t>
      </w:r>
      <w:r w:rsidRPr="009E462E">
        <w:rPr>
          <w:sz w:val="24"/>
          <w:szCs w:val="24"/>
        </w:rPr>
        <w:t xml:space="preserve">pprofondir mes connaissances </w:t>
      </w:r>
      <w:r>
        <w:rPr>
          <w:sz w:val="24"/>
          <w:szCs w:val="24"/>
        </w:rPr>
        <w:t xml:space="preserve">en C# et </w:t>
      </w:r>
      <w:r w:rsidR="005C53F7">
        <w:rPr>
          <w:sz w:val="24"/>
          <w:szCs w:val="24"/>
        </w:rPr>
        <w:t>en</w:t>
      </w:r>
      <w:r>
        <w:rPr>
          <w:sz w:val="24"/>
          <w:szCs w:val="24"/>
        </w:rPr>
        <w:t xml:space="preserve"> programmation </w:t>
      </w:r>
      <w:r w:rsidR="005C53F7" w:rsidRPr="005C53F7">
        <w:rPr>
          <w:sz w:val="24"/>
          <w:szCs w:val="24"/>
        </w:rPr>
        <w:t>orientée objet</w:t>
      </w:r>
    </w:p>
    <w:p w14:paraId="1FC8D18D" w14:textId="4541137D" w:rsidR="009E462E" w:rsidRDefault="009E462E">
      <w:pPr>
        <w:pStyle w:val="Retraitcorpsdetexte"/>
        <w:numPr>
          <w:ilvl w:val="0"/>
          <w:numId w:val="5"/>
        </w:numPr>
        <w:rPr>
          <w:sz w:val="24"/>
          <w:szCs w:val="24"/>
        </w:rPr>
      </w:pPr>
      <w:r w:rsidRPr="009E462E">
        <w:rPr>
          <w:sz w:val="24"/>
          <w:szCs w:val="24"/>
        </w:rPr>
        <w:t>Apprendre à créer et utiliser des classes et des objets</w:t>
      </w:r>
    </w:p>
    <w:p w14:paraId="0175294B" w14:textId="44A1FB66" w:rsidR="009E462E" w:rsidRDefault="009E462E">
      <w:pPr>
        <w:pStyle w:val="Retraitcorpsdetexte"/>
        <w:numPr>
          <w:ilvl w:val="0"/>
          <w:numId w:val="5"/>
        </w:numPr>
        <w:rPr>
          <w:sz w:val="24"/>
          <w:szCs w:val="24"/>
        </w:rPr>
      </w:pPr>
      <w:r w:rsidRPr="009E462E">
        <w:rPr>
          <w:sz w:val="24"/>
          <w:szCs w:val="24"/>
        </w:rPr>
        <w:t>Apprendre à utiliser Git et GitHub</w:t>
      </w:r>
      <w:r>
        <w:rPr>
          <w:sz w:val="24"/>
          <w:szCs w:val="24"/>
        </w:rPr>
        <w:t xml:space="preserve"> pour </w:t>
      </w:r>
      <w:r w:rsidR="005C53F7">
        <w:rPr>
          <w:sz w:val="24"/>
          <w:szCs w:val="24"/>
        </w:rPr>
        <w:t>la gestion</w:t>
      </w:r>
      <w:r>
        <w:rPr>
          <w:sz w:val="24"/>
          <w:szCs w:val="24"/>
        </w:rPr>
        <w:t xml:space="preserve"> du projet </w:t>
      </w:r>
    </w:p>
    <w:p w14:paraId="2EB247B5" w14:textId="4F633289" w:rsidR="009E462E" w:rsidRDefault="005C53F7">
      <w:pPr>
        <w:pStyle w:val="Retraitcorpsdetexte"/>
        <w:numPr>
          <w:ilvl w:val="0"/>
          <w:numId w:val="5"/>
        </w:numPr>
        <w:rPr>
          <w:sz w:val="24"/>
          <w:szCs w:val="24"/>
        </w:rPr>
      </w:pPr>
      <w:r w:rsidRPr="005C53F7">
        <w:rPr>
          <w:sz w:val="24"/>
          <w:szCs w:val="24"/>
        </w:rPr>
        <w:t>Apprendre à organiser et structurer un projet informatique</w:t>
      </w:r>
    </w:p>
    <w:p w14:paraId="6FBB76CD" w14:textId="77777777" w:rsidR="005C53F7" w:rsidRDefault="005C53F7" w:rsidP="005C53F7">
      <w:pPr>
        <w:pStyle w:val="Retraitcorpsdetexte"/>
        <w:rPr>
          <w:sz w:val="24"/>
          <w:szCs w:val="24"/>
        </w:rPr>
      </w:pPr>
    </w:p>
    <w:p w14:paraId="21E299CE" w14:textId="77777777" w:rsidR="005C53F7" w:rsidRDefault="005C53F7" w:rsidP="005C53F7">
      <w:pPr>
        <w:pStyle w:val="Retraitcorpsdetexte"/>
        <w:rPr>
          <w:sz w:val="24"/>
          <w:szCs w:val="24"/>
        </w:rPr>
      </w:pPr>
    </w:p>
    <w:p w14:paraId="02ADE93E" w14:textId="77777777" w:rsidR="005C53F7" w:rsidRDefault="005C53F7" w:rsidP="005C53F7">
      <w:pPr>
        <w:pStyle w:val="Retraitcorpsdetexte"/>
        <w:rPr>
          <w:sz w:val="24"/>
          <w:szCs w:val="24"/>
        </w:rPr>
      </w:pPr>
    </w:p>
    <w:p w14:paraId="0A9CFC35" w14:textId="77777777" w:rsidR="005C53F7" w:rsidRDefault="005C53F7" w:rsidP="005C53F7">
      <w:pPr>
        <w:pStyle w:val="Retraitcorpsdetexte"/>
        <w:rPr>
          <w:sz w:val="24"/>
          <w:szCs w:val="24"/>
        </w:rPr>
      </w:pPr>
    </w:p>
    <w:p w14:paraId="40349448" w14:textId="77777777" w:rsidR="005C53F7" w:rsidRDefault="005C53F7" w:rsidP="005C53F7">
      <w:pPr>
        <w:pStyle w:val="Retraitcorpsdetexte"/>
        <w:rPr>
          <w:sz w:val="24"/>
          <w:szCs w:val="24"/>
        </w:rPr>
      </w:pPr>
    </w:p>
    <w:p w14:paraId="18BE9362" w14:textId="77777777" w:rsidR="005C53F7" w:rsidRDefault="005C53F7" w:rsidP="005C53F7">
      <w:pPr>
        <w:pStyle w:val="Retraitcorpsdetexte"/>
        <w:rPr>
          <w:sz w:val="24"/>
          <w:szCs w:val="24"/>
        </w:rPr>
      </w:pPr>
    </w:p>
    <w:p w14:paraId="557AC94B" w14:textId="77777777" w:rsidR="005C53F7" w:rsidRDefault="005C53F7" w:rsidP="005C53F7">
      <w:pPr>
        <w:pStyle w:val="Retraitcorpsdetexte"/>
        <w:rPr>
          <w:sz w:val="24"/>
          <w:szCs w:val="24"/>
        </w:rPr>
      </w:pPr>
    </w:p>
    <w:p w14:paraId="4351AF48" w14:textId="77777777" w:rsidR="005C53F7" w:rsidRDefault="005C53F7" w:rsidP="005C53F7">
      <w:pPr>
        <w:pStyle w:val="Retraitcorpsdetexte"/>
        <w:rPr>
          <w:sz w:val="24"/>
          <w:szCs w:val="24"/>
        </w:rPr>
      </w:pPr>
    </w:p>
    <w:p w14:paraId="2FBDE165" w14:textId="77777777" w:rsidR="005C53F7" w:rsidRDefault="005C53F7" w:rsidP="005C53F7">
      <w:pPr>
        <w:pStyle w:val="Retraitcorpsdetexte"/>
        <w:rPr>
          <w:sz w:val="24"/>
          <w:szCs w:val="24"/>
        </w:rPr>
      </w:pPr>
    </w:p>
    <w:p w14:paraId="255C6E4A" w14:textId="77777777" w:rsidR="005C53F7" w:rsidRDefault="005C53F7" w:rsidP="005C53F7">
      <w:pPr>
        <w:pStyle w:val="Retraitcorpsdetexte"/>
        <w:rPr>
          <w:sz w:val="24"/>
          <w:szCs w:val="24"/>
        </w:rPr>
      </w:pPr>
    </w:p>
    <w:p w14:paraId="20581187" w14:textId="77777777" w:rsidR="005C53F7" w:rsidRDefault="005C53F7" w:rsidP="005C53F7">
      <w:pPr>
        <w:pStyle w:val="Retraitcorpsdetexte"/>
        <w:rPr>
          <w:sz w:val="24"/>
          <w:szCs w:val="24"/>
        </w:rPr>
      </w:pPr>
    </w:p>
    <w:p w14:paraId="51567D0B" w14:textId="77777777" w:rsidR="005C53F7" w:rsidRDefault="005C53F7" w:rsidP="005C53F7">
      <w:pPr>
        <w:pStyle w:val="Retraitcorpsdetexte"/>
        <w:ind w:left="0"/>
        <w:rPr>
          <w:sz w:val="24"/>
          <w:szCs w:val="24"/>
        </w:rPr>
      </w:pPr>
    </w:p>
    <w:p w14:paraId="11A71DF8" w14:textId="059A47CC" w:rsidR="005C53F7" w:rsidRDefault="005C53F7">
      <w:pPr>
        <w:pStyle w:val="Titre1"/>
      </w:pPr>
      <w:bookmarkStart w:id="3" w:name="_Toc239430422"/>
      <w:r>
        <w:lastRenderedPageBreak/>
        <w:t>Analyse</w:t>
      </w:r>
      <w:bookmarkEnd w:id="3"/>
    </w:p>
    <w:p w14:paraId="518D161A" w14:textId="798A27F0" w:rsidR="005C53F7" w:rsidRDefault="005C53F7" w:rsidP="005C53F7">
      <w:pPr>
        <w:pStyle w:val="Titre2"/>
      </w:pPr>
      <w:bookmarkStart w:id="4" w:name="_Toc239430423"/>
      <w:r>
        <w:t>User Storys</w:t>
      </w:r>
      <w:bookmarkEnd w:id="4"/>
    </w:p>
    <w:p w14:paraId="450CD113" w14:textId="06306E4C" w:rsidR="005C53F7" w:rsidRDefault="005C53F7" w:rsidP="005C53F7">
      <w:pPr>
        <w:pStyle w:val="Titre3"/>
      </w:pPr>
      <w:bookmarkStart w:id="5" w:name="_Toc239430424"/>
      <w:r>
        <w:t xml:space="preserve">Atack </w:t>
      </w:r>
      <w:proofErr w:type="spellStart"/>
      <w:r>
        <w:t>enemy</w:t>
      </w:r>
      <w:bookmarkEnd w:id="5"/>
      <w:proofErr w:type="spellEnd"/>
    </w:p>
    <w:p w14:paraId="35BEB36F" w14:textId="0EA4E070" w:rsidR="005C53F7" w:rsidRDefault="005C53F7" w:rsidP="005C53F7">
      <w:pPr>
        <w:pStyle w:val="Retraitcorpsdetexte3"/>
        <w:jc w:val="left"/>
      </w:pPr>
      <w:r w:rsidRPr="005C53F7">
        <w:t>En tant que jouer</w:t>
      </w:r>
      <w:r w:rsidRPr="005C53F7">
        <w:br/>
        <w:t>Je veux que les pions m'attaque</w:t>
      </w:r>
      <w:r w:rsidRPr="005C53F7">
        <w:br/>
        <w:t>Afin que je doivent me défendre</w:t>
      </w:r>
    </w:p>
    <w:p w14:paraId="47720A99" w14:textId="0B3E9EEE" w:rsidR="005C53F7" w:rsidRDefault="00BD4EC5" w:rsidP="005C53F7">
      <w:pPr>
        <w:pStyle w:val="Retraitcorpsdetexte3"/>
        <w:jc w:val="left"/>
      </w:pPr>
      <w:r w:rsidRPr="00BD4EC5">
        <w:drawing>
          <wp:inline distT="0" distB="0" distL="0" distR="0" wp14:anchorId="7C63B53F" wp14:editId="3A569FB4">
            <wp:extent cx="4632385" cy="3266962"/>
            <wp:effectExtent l="0" t="0" r="0" b="0"/>
            <wp:docPr id="181513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677" name=""/>
                    <pic:cNvPicPr/>
                  </pic:nvPicPr>
                  <pic:blipFill>
                    <a:blip r:embed="rId12"/>
                    <a:stretch>
                      <a:fillRect/>
                    </a:stretch>
                  </pic:blipFill>
                  <pic:spPr>
                    <a:xfrm>
                      <a:off x="0" y="0"/>
                      <a:ext cx="4639835" cy="3272216"/>
                    </a:xfrm>
                    <a:prstGeom prst="rect">
                      <a:avLst/>
                    </a:prstGeom>
                  </pic:spPr>
                </pic:pic>
              </a:graphicData>
            </a:graphic>
          </wp:inline>
        </w:drawing>
      </w:r>
    </w:p>
    <w:p w14:paraId="5697DBA0" w14:textId="77777777" w:rsidR="005C53F7" w:rsidRPr="005C53F7" w:rsidRDefault="005C53F7" w:rsidP="005C53F7">
      <w:pPr>
        <w:pStyle w:val="Retraitcorpsdetexte3"/>
      </w:pPr>
      <w:r w:rsidRPr="005C53F7">
        <w:t>Description:</w:t>
      </w:r>
      <w:r w:rsidRPr="005C53F7">
        <w:br/>
        <w:t>L'adversaire (le pion noir) descend depuis le haut de l'écran. Il peut être éliminé par les tirs du joueur. En cas de collision avec un pion blanc, les deux pions (noir et blanc) sont éliminés, si le pion noir atteint la fin du plateau, le joueur a perdu.</w:t>
      </w:r>
    </w:p>
    <w:p w14:paraId="1AD17AB8" w14:textId="77777777" w:rsidR="005C53F7" w:rsidRPr="005C53F7" w:rsidRDefault="005C53F7" w:rsidP="005C53F7">
      <w:pPr>
        <w:pStyle w:val="Retraitcorpsdetexte3"/>
      </w:pPr>
      <w:r w:rsidRPr="005C53F7">
        <w:t>Tests:</w:t>
      </w:r>
    </w:p>
    <w:p w14:paraId="715DA667" w14:textId="77777777" w:rsidR="005C53F7" w:rsidRPr="005C53F7" w:rsidRDefault="005C53F7">
      <w:pPr>
        <w:pStyle w:val="Retraitcorpsdetexte3"/>
        <w:numPr>
          <w:ilvl w:val="0"/>
          <w:numId w:val="6"/>
        </w:numPr>
        <w:tabs>
          <w:tab w:val="clear" w:pos="720"/>
        </w:tabs>
        <w:ind w:left="2410"/>
      </w:pPr>
      <w:r w:rsidRPr="005C53F7">
        <w:t>Lorsqu'un pion noir touche un pion blanc, ils disparaissent</w:t>
      </w:r>
    </w:p>
    <w:p w14:paraId="30C5BB26" w14:textId="77777777" w:rsidR="005C53F7" w:rsidRPr="005C53F7" w:rsidRDefault="005C53F7">
      <w:pPr>
        <w:pStyle w:val="Retraitcorpsdetexte3"/>
        <w:numPr>
          <w:ilvl w:val="0"/>
          <w:numId w:val="6"/>
        </w:numPr>
        <w:tabs>
          <w:tab w:val="clear" w:pos="720"/>
        </w:tabs>
        <w:ind w:left="2410"/>
      </w:pPr>
      <w:r w:rsidRPr="005C53F7">
        <w:t>Lorsqu'un tir d'un joueur touche un pion noir, celui-ci disparaît</w:t>
      </w:r>
    </w:p>
    <w:p w14:paraId="2CA972DA" w14:textId="77777777" w:rsidR="005C53F7" w:rsidRDefault="005C53F7">
      <w:pPr>
        <w:pStyle w:val="Retraitcorpsdetexte3"/>
        <w:numPr>
          <w:ilvl w:val="0"/>
          <w:numId w:val="6"/>
        </w:numPr>
        <w:tabs>
          <w:tab w:val="clear" w:pos="720"/>
        </w:tabs>
        <w:ind w:left="2410"/>
      </w:pPr>
      <w:r w:rsidRPr="005C53F7">
        <w:t>Si le pion noir atteint le bout de l'échiquier, la partie est terminée</w:t>
      </w:r>
    </w:p>
    <w:p w14:paraId="426C269F" w14:textId="77777777" w:rsidR="005C53F7" w:rsidRDefault="005C53F7" w:rsidP="005C53F7">
      <w:pPr>
        <w:pStyle w:val="Retraitcorpsdetexte3"/>
        <w:ind w:left="2410"/>
      </w:pPr>
    </w:p>
    <w:p w14:paraId="1243A538" w14:textId="4005B500" w:rsidR="005C53F7" w:rsidRDefault="005C53F7" w:rsidP="005C53F7">
      <w:pPr>
        <w:pStyle w:val="Titre3"/>
      </w:pPr>
      <w:bookmarkStart w:id="6" w:name="_Toc239430425"/>
      <w:r>
        <w:t xml:space="preserve">Player </w:t>
      </w:r>
      <w:proofErr w:type="spellStart"/>
      <w:r>
        <w:t>movement</w:t>
      </w:r>
      <w:bookmarkEnd w:id="6"/>
      <w:proofErr w:type="spellEnd"/>
    </w:p>
    <w:p w14:paraId="5ED368A3" w14:textId="125DF1C1" w:rsidR="005C53F7" w:rsidRDefault="005C53F7" w:rsidP="005C53F7">
      <w:pPr>
        <w:pStyle w:val="Retraitcorpsdetexte3"/>
        <w:jc w:val="left"/>
      </w:pPr>
      <w:r w:rsidRPr="005C53F7">
        <w:t>En tant que joueur,</w:t>
      </w:r>
      <w:r w:rsidRPr="005C53F7">
        <w:br/>
        <w:t>Je veux pouvoir déplacer mon personnage horizontalement,</w:t>
      </w:r>
      <w:r w:rsidRPr="005C53F7">
        <w:br/>
        <w:t>Afin d’éviter les ennemis et leurs attaques.</w:t>
      </w:r>
    </w:p>
    <w:p w14:paraId="0A08C5B3" w14:textId="0FACD211" w:rsidR="0038617F" w:rsidRPr="005C53F7" w:rsidRDefault="0038617F" w:rsidP="005C53F7">
      <w:pPr>
        <w:pStyle w:val="Retraitcorpsdetexte3"/>
        <w:jc w:val="left"/>
      </w:pPr>
      <w:r>
        <w:rPr>
          <w:noProof/>
        </w:rPr>
        <w:lastRenderedPageBreak/>
        <w:drawing>
          <wp:inline distT="0" distB="0" distL="0" distR="0" wp14:anchorId="3EFA9067" wp14:editId="1D146D8B">
            <wp:extent cx="2057400" cy="1346497"/>
            <wp:effectExtent l="0" t="0" r="0" b="0"/>
            <wp:docPr id="534600445" name="Imag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7277" cy="1352961"/>
                    </a:xfrm>
                    <a:prstGeom prst="rect">
                      <a:avLst/>
                    </a:prstGeom>
                    <a:noFill/>
                    <a:ln>
                      <a:noFill/>
                    </a:ln>
                  </pic:spPr>
                </pic:pic>
              </a:graphicData>
            </a:graphic>
          </wp:inline>
        </w:drawing>
      </w:r>
    </w:p>
    <w:p w14:paraId="32AB380A" w14:textId="77777777" w:rsidR="0038617F" w:rsidRPr="0038617F" w:rsidRDefault="0038617F">
      <w:pPr>
        <w:pStyle w:val="Retraitcorpsdetexte3"/>
        <w:numPr>
          <w:ilvl w:val="0"/>
          <w:numId w:val="7"/>
        </w:numPr>
      </w:pPr>
      <w:r w:rsidRPr="0038617F">
        <w:t>Le personnage se déplace lorsque jouer appuie sur les touches "A" et "D".</w:t>
      </w:r>
    </w:p>
    <w:p w14:paraId="6D919A3E" w14:textId="77777777" w:rsidR="0038617F" w:rsidRPr="0038617F" w:rsidRDefault="0038617F">
      <w:pPr>
        <w:pStyle w:val="Retraitcorpsdetexte3"/>
        <w:numPr>
          <w:ilvl w:val="0"/>
          <w:numId w:val="7"/>
        </w:numPr>
      </w:pPr>
      <w:r w:rsidRPr="0038617F">
        <w:t>Le personnage n’a que 8 positions possibles, comme sur les cases d’un échiquier.</w:t>
      </w:r>
    </w:p>
    <w:p w14:paraId="05D728B9" w14:textId="77777777" w:rsidR="0038617F" w:rsidRPr="0038617F" w:rsidRDefault="0038617F">
      <w:pPr>
        <w:pStyle w:val="Retraitcorpsdetexte3"/>
        <w:numPr>
          <w:ilvl w:val="0"/>
          <w:numId w:val="7"/>
        </w:numPr>
      </w:pPr>
      <w:r w:rsidRPr="0038617F">
        <w:t>Le personnage est placé exactement au centre d’une case.</w:t>
      </w:r>
    </w:p>
    <w:p w14:paraId="2A41FFC6" w14:textId="77777777" w:rsidR="0038617F" w:rsidRDefault="0038617F">
      <w:pPr>
        <w:pStyle w:val="Retraitcorpsdetexte3"/>
        <w:numPr>
          <w:ilvl w:val="0"/>
          <w:numId w:val="7"/>
        </w:numPr>
      </w:pPr>
      <w:r w:rsidRPr="0038617F">
        <w:t>Le personnage ne peut pas sortir de l’échiquier.</w:t>
      </w:r>
    </w:p>
    <w:p w14:paraId="09F02B0D" w14:textId="77777777" w:rsidR="0038617F" w:rsidRDefault="0038617F" w:rsidP="0038617F">
      <w:pPr>
        <w:pStyle w:val="Retraitcorpsdetexte3"/>
      </w:pPr>
    </w:p>
    <w:p w14:paraId="4C05A219" w14:textId="78E0BF57" w:rsidR="0038617F" w:rsidRDefault="0038617F" w:rsidP="0038617F">
      <w:pPr>
        <w:pStyle w:val="Titre3"/>
      </w:pPr>
      <w:bookmarkStart w:id="7" w:name="_Toc239430426"/>
      <w:r>
        <w:t xml:space="preserve">Player </w:t>
      </w:r>
      <w:proofErr w:type="spellStart"/>
      <w:r>
        <w:t>atack</w:t>
      </w:r>
      <w:bookmarkEnd w:id="7"/>
      <w:proofErr w:type="spellEnd"/>
    </w:p>
    <w:p w14:paraId="27CEEE9B" w14:textId="0E650738" w:rsidR="0038617F" w:rsidRDefault="0038617F" w:rsidP="0038617F">
      <w:pPr>
        <w:pStyle w:val="Retraitcorpsdetexte3"/>
        <w:jc w:val="left"/>
      </w:pPr>
      <w:r w:rsidRPr="0038617F">
        <w:t>En tant que joueur,</w:t>
      </w:r>
      <w:r w:rsidRPr="0038617F">
        <w:br/>
        <w:t>Je veux pouvoir tirer,</w:t>
      </w:r>
      <w:r w:rsidRPr="0038617F">
        <w:br/>
        <w:t>Afin de pouvoir touer des ennemis.</w:t>
      </w:r>
    </w:p>
    <w:p w14:paraId="731C4D11" w14:textId="7FD104A1" w:rsidR="0038617F" w:rsidRDefault="00BD4EC5" w:rsidP="0038617F">
      <w:pPr>
        <w:pStyle w:val="Retraitcorpsdetexte3"/>
        <w:jc w:val="left"/>
      </w:pPr>
      <w:r w:rsidRPr="00BD4EC5">
        <w:drawing>
          <wp:inline distT="0" distB="0" distL="0" distR="0" wp14:anchorId="10AB92BF" wp14:editId="21295F6A">
            <wp:extent cx="1124107" cy="3515216"/>
            <wp:effectExtent l="0" t="0" r="0" b="9525"/>
            <wp:docPr id="1416286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86885" name=""/>
                    <pic:cNvPicPr/>
                  </pic:nvPicPr>
                  <pic:blipFill>
                    <a:blip r:embed="rId14"/>
                    <a:stretch>
                      <a:fillRect/>
                    </a:stretch>
                  </pic:blipFill>
                  <pic:spPr>
                    <a:xfrm>
                      <a:off x="0" y="0"/>
                      <a:ext cx="1124107" cy="3515216"/>
                    </a:xfrm>
                    <a:prstGeom prst="rect">
                      <a:avLst/>
                    </a:prstGeom>
                  </pic:spPr>
                </pic:pic>
              </a:graphicData>
            </a:graphic>
          </wp:inline>
        </w:drawing>
      </w:r>
    </w:p>
    <w:p w14:paraId="31440160" w14:textId="77777777" w:rsidR="0038617F" w:rsidRPr="0038617F" w:rsidRDefault="0038617F" w:rsidP="0038617F">
      <w:pPr>
        <w:pStyle w:val="Retraitcorpsdetexte3"/>
      </w:pPr>
      <w:r w:rsidRPr="0038617F">
        <w:br/>
      </w:r>
    </w:p>
    <w:p w14:paraId="18F59705" w14:textId="77777777" w:rsidR="0038617F" w:rsidRPr="0038617F" w:rsidRDefault="0038617F">
      <w:pPr>
        <w:pStyle w:val="Retraitcorpsdetexte3"/>
        <w:numPr>
          <w:ilvl w:val="0"/>
          <w:numId w:val="8"/>
        </w:numPr>
      </w:pPr>
      <w:r w:rsidRPr="0038617F">
        <w:t>Il y a 3 types d’attaque : la tour, le cavalier et le fou.</w:t>
      </w:r>
    </w:p>
    <w:p w14:paraId="20AF57CF" w14:textId="77777777" w:rsidR="0038617F" w:rsidRPr="0038617F" w:rsidRDefault="0038617F">
      <w:pPr>
        <w:pStyle w:val="Retraitcorpsdetexte3"/>
        <w:numPr>
          <w:ilvl w:val="0"/>
          <w:numId w:val="8"/>
        </w:numPr>
      </w:pPr>
      <w:r w:rsidRPr="0038617F">
        <w:t>La tour se déplace verticalement.</w:t>
      </w:r>
    </w:p>
    <w:p w14:paraId="01C8747F" w14:textId="77777777" w:rsidR="0038617F" w:rsidRPr="0038617F" w:rsidRDefault="0038617F">
      <w:pPr>
        <w:pStyle w:val="Retraitcorpsdetexte3"/>
        <w:numPr>
          <w:ilvl w:val="0"/>
          <w:numId w:val="8"/>
        </w:numPr>
      </w:pPr>
      <w:r w:rsidRPr="0038617F">
        <w:t>La tour peut traverser tout l'échiquier.</w:t>
      </w:r>
    </w:p>
    <w:p w14:paraId="0229ECE1" w14:textId="77777777" w:rsidR="0038617F" w:rsidRPr="0038617F" w:rsidRDefault="0038617F">
      <w:pPr>
        <w:pStyle w:val="Retraitcorpsdetexte3"/>
        <w:numPr>
          <w:ilvl w:val="0"/>
          <w:numId w:val="8"/>
        </w:numPr>
      </w:pPr>
      <w:r w:rsidRPr="0038617F">
        <w:t>Le cavalier se déplace comme un cavalier aux échecs.</w:t>
      </w:r>
    </w:p>
    <w:p w14:paraId="1D7124D2" w14:textId="77777777" w:rsidR="0038617F" w:rsidRPr="0038617F" w:rsidRDefault="0038617F">
      <w:pPr>
        <w:pStyle w:val="Retraitcorpsdetexte3"/>
        <w:numPr>
          <w:ilvl w:val="0"/>
          <w:numId w:val="8"/>
        </w:numPr>
      </w:pPr>
      <w:r w:rsidRPr="0038617F">
        <w:t>Le cavalier peut traverser les pions du joueur.</w:t>
      </w:r>
    </w:p>
    <w:p w14:paraId="189E55CB" w14:textId="77777777" w:rsidR="0038617F" w:rsidRPr="0038617F" w:rsidRDefault="0038617F">
      <w:pPr>
        <w:pStyle w:val="Retraitcorpsdetexte3"/>
        <w:numPr>
          <w:ilvl w:val="0"/>
          <w:numId w:val="8"/>
        </w:numPr>
      </w:pPr>
      <w:r w:rsidRPr="0038617F">
        <w:lastRenderedPageBreak/>
        <w:t>Le fou se déplace en diagonale.</w:t>
      </w:r>
    </w:p>
    <w:p w14:paraId="0D4DFFDA" w14:textId="77777777" w:rsidR="0038617F" w:rsidRPr="0038617F" w:rsidRDefault="0038617F">
      <w:pPr>
        <w:pStyle w:val="Retraitcorpsdetexte3"/>
        <w:numPr>
          <w:ilvl w:val="0"/>
          <w:numId w:val="8"/>
        </w:numPr>
      </w:pPr>
      <w:r w:rsidRPr="0038617F">
        <w:t>Le fou peut traverser les pions noirs, donc il peut tuer plusieurs ennemi à la fois.</w:t>
      </w:r>
    </w:p>
    <w:p w14:paraId="045CFD08" w14:textId="77777777" w:rsidR="0038617F" w:rsidRPr="0038617F" w:rsidRDefault="0038617F">
      <w:pPr>
        <w:pStyle w:val="Retraitcorpsdetexte3"/>
        <w:numPr>
          <w:ilvl w:val="0"/>
          <w:numId w:val="8"/>
        </w:numPr>
      </w:pPr>
      <w:r w:rsidRPr="0038617F">
        <w:t>Le cavalier et la tour sont détruits dès qu'il touchent un ennemi.</w:t>
      </w:r>
    </w:p>
    <w:p w14:paraId="7E63BD2C" w14:textId="77777777" w:rsidR="0038617F" w:rsidRDefault="0038617F">
      <w:pPr>
        <w:pStyle w:val="Retraitcorpsdetexte3"/>
        <w:numPr>
          <w:ilvl w:val="0"/>
          <w:numId w:val="8"/>
        </w:numPr>
      </w:pPr>
      <w:r w:rsidRPr="0038617F">
        <w:t>Le joueur peut attaquer avec les touches "J", "K" et "L".</w:t>
      </w:r>
    </w:p>
    <w:p w14:paraId="2EE5F519" w14:textId="77777777" w:rsidR="0038617F" w:rsidRDefault="0038617F" w:rsidP="0038617F">
      <w:pPr>
        <w:pStyle w:val="Retraitcorpsdetexte3"/>
        <w:ind w:left="2174"/>
      </w:pPr>
    </w:p>
    <w:p w14:paraId="46F709C8" w14:textId="77777777" w:rsidR="0038617F" w:rsidRDefault="0038617F" w:rsidP="0038617F">
      <w:pPr>
        <w:pStyle w:val="Retraitcorpsdetexte3"/>
        <w:ind w:left="2174"/>
      </w:pPr>
    </w:p>
    <w:p w14:paraId="25A6129D" w14:textId="77777777" w:rsidR="0038617F" w:rsidRDefault="0038617F" w:rsidP="0038617F">
      <w:pPr>
        <w:pStyle w:val="Retraitcorpsdetexte3"/>
        <w:ind w:left="2174"/>
      </w:pPr>
    </w:p>
    <w:p w14:paraId="71823C86" w14:textId="77777777" w:rsidR="0038617F" w:rsidRDefault="0038617F" w:rsidP="0038617F">
      <w:pPr>
        <w:pStyle w:val="Retraitcorpsdetexte3"/>
        <w:ind w:left="2174"/>
      </w:pPr>
    </w:p>
    <w:p w14:paraId="69254AEF" w14:textId="77777777" w:rsidR="0038617F" w:rsidRDefault="0038617F" w:rsidP="0038617F">
      <w:pPr>
        <w:pStyle w:val="Retraitcorpsdetexte3"/>
        <w:ind w:left="2174"/>
      </w:pPr>
    </w:p>
    <w:p w14:paraId="017A819D" w14:textId="57B271FC" w:rsidR="0038617F" w:rsidRDefault="0038617F" w:rsidP="0038617F">
      <w:pPr>
        <w:pStyle w:val="Titre3"/>
      </w:pPr>
      <w:bookmarkStart w:id="8" w:name="_Toc239430427"/>
      <w:r>
        <w:t>Obstacles</w:t>
      </w:r>
      <w:bookmarkEnd w:id="8"/>
    </w:p>
    <w:p w14:paraId="6A3A0845" w14:textId="0141174D" w:rsidR="0038617F" w:rsidRDefault="0038617F" w:rsidP="0038617F">
      <w:pPr>
        <w:pStyle w:val="Retraitcorpsdetexte3"/>
        <w:jc w:val="left"/>
      </w:pPr>
      <w:r w:rsidRPr="0038617F">
        <w:t>En tant que joueur,</w:t>
      </w:r>
      <w:r w:rsidRPr="0038617F">
        <w:br/>
        <w:t>je veux avoir des obstacles,</w:t>
      </w:r>
      <w:r w:rsidRPr="0038617F">
        <w:br/>
        <w:t>afin qu’ils me protègent des ennemis.</w:t>
      </w:r>
    </w:p>
    <w:p w14:paraId="65890C3A" w14:textId="60D12A25" w:rsidR="0038617F" w:rsidRPr="0038617F" w:rsidRDefault="0038617F" w:rsidP="00AF4594">
      <w:pPr>
        <w:pStyle w:val="Retraitcorpsdetexte3"/>
        <w:jc w:val="left"/>
      </w:pPr>
      <w:r>
        <w:rPr>
          <w:noProof/>
        </w:rPr>
        <w:drawing>
          <wp:inline distT="0" distB="0" distL="0" distR="0" wp14:anchorId="4392ADBB" wp14:editId="32165F97">
            <wp:extent cx="2743200" cy="1924050"/>
            <wp:effectExtent l="0" t="0" r="0" b="0"/>
            <wp:docPr id="42687604" name="Imag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924050"/>
                    </a:xfrm>
                    <a:prstGeom prst="rect">
                      <a:avLst/>
                    </a:prstGeom>
                    <a:noFill/>
                    <a:ln>
                      <a:noFill/>
                    </a:ln>
                  </pic:spPr>
                </pic:pic>
              </a:graphicData>
            </a:graphic>
          </wp:inline>
        </w:drawing>
      </w:r>
    </w:p>
    <w:p w14:paraId="7CB581A9" w14:textId="77777777" w:rsidR="00AF4594" w:rsidRPr="00AF4594" w:rsidRDefault="00AF4594" w:rsidP="00AF4594">
      <w:pPr>
        <w:pStyle w:val="Retraitcorpsdetexte3"/>
        <w:ind w:left="2534"/>
      </w:pPr>
      <w:r w:rsidRPr="00AF4594">
        <w:br/>
      </w:r>
    </w:p>
    <w:p w14:paraId="5A3C2D39" w14:textId="77777777" w:rsidR="00AF4594" w:rsidRPr="00AF4594" w:rsidRDefault="00AF4594" w:rsidP="00AF4594">
      <w:pPr>
        <w:pStyle w:val="Retraitcorpsdetexte3"/>
        <w:numPr>
          <w:ilvl w:val="0"/>
          <w:numId w:val="14"/>
        </w:numPr>
        <w:ind w:left="2410"/>
      </w:pPr>
      <w:r w:rsidRPr="00AF4594">
        <w:t>Il y a 6 pions, ils sont disposés au hasard</w:t>
      </w:r>
    </w:p>
    <w:p w14:paraId="519FD539" w14:textId="77777777" w:rsidR="00AF4594" w:rsidRPr="00AF4594" w:rsidRDefault="00AF4594" w:rsidP="00AF4594">
      <w:pPr>
        <w:pStyle w:val="Retraitcorpsdetexte3"/>
        <w:numPr>
          <w:ilvl w:val="0"/>
          <w:numId w:val="14"/>
        </w:numPr>
        <w:ind w:left="2410"/>
      </w:pPr>
      <w:r w:rsidRPr="00AF4594">
        <w:t>Des pions sont toujours à la ligne numéro 7</w:t>
      </w:r>
    </w:p>
    <w:p w14:paraId="7BC3CCA9" w14:textId="77777777" w:rsidR="00AF4594" w:rsidRPr="00AF4594" w:rsidRDefault="00AF4594" w:rsidP="00AF4594">
      <w:pPr>
        <w:pStyle w:val="Retraitcorpsdetexte3"/>
        <w:numPr>
          <w:ilvl w:val="0"/>
          <w:numId w:val="14"/>
        </w:numPr>
        <w:ind w:left="2410"/>
      </w:pPr>
      <w:r w:rsidRPr="00AF4594">
        <w:t>Lorsque l'obstacle est touché par un pion noir l'obstacle et le pion noir disparaissent.</w:t>
      </w:r>
    </w:p>
    <w:p w14:paraId="06C7DFCA" w14:textId="1F86C8F3" w:rsidR="00AF4594" w:rsidRDefault="00AF4594" w:rsidP="00AF4594">
      <w:pPr>
        <w:pStyle w:val="Retraitcorpsdetexte3"/>
        <w:ind w:left="2534"/>
      </w:pPr>
      <w:r>
        <w:br w:type="page"/>
      </w:r>
    </w:p>
    <w:p w14:paraId="10D7C562" w14:textId="77777777" w:rsidR="00AF4594" w:rsidRDefault="00AF4594" w:rsidP="00AF4594">
      <w:pPr>
        <w:pStyle w:val="Retraitcorpsdetexte3"/>
        <w:ind w:left="2534"/>
      </w:pPr>
    </w:p>
    <w:p w14:paraId="0A2B591A" w14:textId="77777777" w:rsidR="005A74E2" w:rsidRDefault="005A74E2" w:rsidP="005A74E2">
      <w:pPr>
        <w:pStyle w:val="Titre3"/>
      </w:pPr>
      <w:proofErr w:type="spellStart"/>
      <w:r>
        <w:t>Enemy</w:t>
      </w:r>
      <w:proofErr w:type="spellEnd"/>
      <w:r>
        <w:t xml:space="preserve"> </w:t>
      </w:r>
      <w:proofErr w:type="spellStart"/>
      <w:r>
        <w:t>appearance</w:t>
      </w:r>
      <w:proofErr w:type="spellEnd"/>
    </w:p>
    <w:p w14:paraId="1C464CA2" w14:textId="63A8F882" w:rsidR="00AF4594" w:rsidRPr="00AF4594" w:rsidRDefault="00AF4594" w:rsidP="00AF4594">
      <w:pPr>
        <w:pStyle w:val="Retraitcorpsdetexte3"/>
      </w:pPr>
      <w:r w:rsidRPr="00AF4594">
        <w:t>En tant que joueur,</w:t>
      </w:r>
      <w:r w:rsidRPr="00AF4594">
        <w:br/>
        <w:t>Je veux que les ennemis apparaissent sur la carte</w:t>
      </w:r>
      <w:r w:rsidRPr="00AF4594">
        <w:br/>
        <w:t>Afin de pouvoir les combattre.</w:t>
      </w:r>
    </w:p>
    <w:p w14:paraId="7F3B6A12" w14:textId="470FD1EF" w:rsidR="00AF4594" w:rsidRPr="00AF4594" w:rsidRDefault="00AF4594" w:rsidP="00AF4594">
      <w:pPr>
        <w:pStyle w:val="Retraitcorpsdetexte3"/>
        <w:ind w:left="1843"/>
      </w:pPr>
      <w:r>
        <w:rPr>
          <w:noProof/>
        </w:rPr>
        <w:drawing>
          <wp:inline distT="0" distB="0" distL="0" distR="0" wp14:anchorId="00A34ABF" wp14:editId="2BCA0A5D">
            <wp:extent cx="3836155" cy="2898475"/>
            <wp:effectExtent l="0" t="0" r="0" b="0"/>
            <wp:docPr id="1098239860"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6144" cy="2906022"/>
                    </a:xfrm>
                    <a:prstGeom prst="rect">
                      <a:avLst/>
                    </a:prstGeom>
                    <a:noFill/>
                    <a:ln>
                      <a:noFill/>
                    </a:ln>
                  </pic:spPr>
                </pic:pic>
              </a:graphicData>
            </a:graphic>
          </wp:inline>
        </w:drawing>
      </w:r>
    </w:p>
    <w:p w14:paraId="25613BC9" w14:textId="77777777" w:rsidR="00AF4594" w:rsidRPr="00AF4594" w:rsidRDefault="00AF4594" w:rsidP="00AF4594">
      <w:pPr>
        <w:pStyle w:val="Retraitcorpsdetexte3"/>
        <w:numPr>
          <w:ilvl w:val="0"/>
          <w:numId w:val="13"/>
        </w:numPr>
      </w:pPr>
      <w:r w:rsidRPr="00AF4594">
        <w:t>Vérifier que les ennemis apparaissent au début de la partie.</w:t>
      </w:r>
    </w:p>
    <w:p w14:paraId="1E3F629E" w14:textId="77777777" w:rsidR="00AF4594" w:rsidRPr="00AF4594" w:rsidRDefault="00AF4594" w:rsidP="00AF4594">
      <w:pPr>
        <w:pStyle w:val="Retraitcorpsdetexte3"/>
        <w:numPr>
          <w:ilvl w:val="0"/>
          <w:numId w:val="13"/>
        </w:numPr>
      </w:pPr>
      <w:r w:rsidRPr="00AF4594">
        <w:t>Vérifier que les ennemis apparaissent aux positions prévues.</w:t>
      </w:r>
    </w:p>
    <w:p w14:paraId="00B6FDA7" w14:textId="77777777" w:rsidR="00AF4594" w:rsidRPr="00AF4594" w:rsidRDefault="00AF4594" w:rsidP="00AF4594">
      <w:pPr>
        <w:pStyle w:val="Retraitcorpsdetexte3"/>
        <w:numPr>
          <w:ilvl w:val="0"/>
          <w:numId w:val="13"/>
        </w:numPr>
      </w:pPr>
      <w:r w:rsidRPr="00AF4594">
        <w:t>Vérifier que plusieurs ennemis peuvent être présents en même temps.</w:t>
      </w:r>
    </w:p>
    <w:p w14:paraId="034EB1CA" w14:textId="3FCECB36" w:rsidR="00AF4594" w:rsidRDefault="00AF4594" w:rsidP="00AF4594">
      <w:pPr>
        <w:pStyle w:val="Retraitcorpsdetexte3"/>
        <w:numPr>
          <w:ilvl w:val="0"/>
          <w:numId w:val="13"/>
        </w:numPr>
      </w:pPr>
      <w:r w:rsidRPr="00AF4594">
        <w:t>Vérifier que de nouveaux ennemis apparaissent pendant la partie.</w:t>
      </w:r>
    </w:p>
    <w:p w14:paraId="18B714EF" w14:textId="77777777" w:rsidR="00AF4594" w:rsidRDefault="00AF4594" w:rsidP="00AF4594">
      <w:pPr>
        <w:pStyle w:val="Retraitcorpsdetexte3"/>
        <w:ind w:left="2563"/>
      </w:pPr>
    </w:p>
    <w:p w14:paraId="2D853BA1" w14:textId="77777777" w:rsidR="00AF4594" w:rsidRDefault="00AF4594" w:rsidP="00AF4594">
      <w:pPr>
        <w:pStyle w:val="Retraitcorpsdetexte3"/>
        <w:ind w:left="2563"/>
      </w:pPr>
    </w:p>
    <w:p w14:paraId="0FF1B9AE" w14:textId="77777777" w:rsidR="00AF4594" w:rsidRDefault="00AF4594" w:rsidP="00AF4594">
      <w:pPr>
        <w:pStyle w:val="Retraitcorpsdetexte3"/>
        <w:ind w:left="2563"/>
      </w:pPr>
    </w:p>
    <w:p w14:paraId="3AAFE43B" w14:textId="77777777" w:rsidR="00AF4594" w:rsidRDefault="00AF4594" w:rsidP="00AF4594">
      <w:pPr>
        <w:pStyle w:val="Retraitcorpsdetexte3"/>
        <w:ind w:left="2563"/>
      </w:pPr>
    </w:p>
    <w:p w14:paraId="35A6E05C" w14:textId="77777777" w:rsidR="00AF4594" w:rsidRDefault="00AF4594" w:rsidP="00AF4594">
      <w:pPr>
        <w:pStyle w:val="Retraitcorpsdetexte3"/>
        <w:ind w:left="2563"/>
      </w:pPr>
    </w:p>
    <w:p w14:paraId="5C86E58F" w14:textId="77777777" w:rsidR="00AF4594" w:rsidRDefault="00AF4594" w:rsidP="00AF4594">
      <w:pPr>
        <w:pStyle w:val="Retraitcorpsdetexte3"/>
        <w:ind w:left="2563"/>
      </w:pPr>
    </w:p>
    <w:p w14:paraId="29D53900" w14:textId="77777777" w:rsidR="00AF4594" w:rsidRDefault="00AF4594" w:rsidP="00AF4594">
      <w:pPr>
        <w:pStyle w:val="Retraitcorpsdetexte3"/>
        <w:ind w:left="2563"/>
      </w:pPr>
    </w:p>
    <w:p w14:paraId="1C4B5C4E" w14:textId="77777777" w:rsidR="00AF4594" w:rsidRDefault="00AF4594" w:rsidP="00AF4594">
      <w:pPr>
        <w:pStyle w:val="Retraitcorpsdetexte3"/>
        <w:ind w:left="2563"/>
      </w:pPr>
    </w:p>
    <w:p w14:paraId="11581EA6" w14:textId="77777777" w:rsidR="00AF4594" w:rsidRDefault="00AF4594" w:rsidP="00AF4594">
      <w:pPr>
        <w:pStyle w:val="Retraitcorpsdetexte3"/>
        <w:ind w:left="2563"/>
      </w:pPr>
    </w:p>
    <w:p w14:paraId="1C26663E" w14:textId="77777777" w:rsidR="00AF4594" w:rsidRDefault="00AF4594" w:rsidP="00AF4594">
      <w:pPr>
        <w:pStyle w:val="Retraitcorpsdetexte3"/>
        <w:ind w:left="2563"/>
      </w:pPr>
    </w:p>
    <w:p w14:paraId="440CA3D8" w14:textId="77777777" w:rsidR="00AF4594" w:rsidRDefault="00AF4594" w:rsidP="00AF4594">
      <w:pPr>
        <w:pStyle w:val="Retraitcorpsdetexte3"/>
        <w:ind w:left="2563"/>
      </w:pPr>
    </w:p>
    <w:p w14:paraId="0F164704" w14:textId="77777777" w:rsidR="00AF4594" w:rsidRDefault="00AF4594" w:rsidP="00AF4594">
      <w:pPr>
        <w:pStyle w:val="Retraitcorpsdetexte3"/>
        <w:ind w:left="2563"/>
      </w:pPr>
    </w:p>
    <w:p w14:paraId="2A3BEDE5" w14:textId="77777777" w:rsidR="00AF4594" w:rsidRDefault="00AF4594" w:rsidP="00AF4594">
      <w:pPr>
        <w:pStyle w:val="Retraitcorpsdetexte3"/>
        <w:ind w:left="2563"/>
      </w:pPr>
    </w:p>
    <w:p w14:paraId="34FD7F90" w14:textId="77777777" w:rsidR="00AF4594" w:rsidRDefault="00AF4594" w:rsidP="00AF4594">
      <w:pPr>
        <w:pStyle w:val="Retraitcorpsdetexte3"/>
        <w:ind w:left="2563"/>
      </w:pPr>
    </w:p>
    <w:p w14:paraId="75FFD7E7" w14:textId="4F70956A" w:rsidR="00C22B6E" w:rsidRDefault="00C22B6E" w:rsidP="00C22B6E">
      <w:pPr>
        <w:pStyle w:val="Titre3"/>
      </w:pPr>
      <w:r>
        <w:lastRenderedPageBreak/>
        <w:t>Score system</w:t>
      </w:r>
    </w:p>
    <w:p w14:paraId="641CEB5E" w14:textId="0F5DAE1E" w:rsidR="00C22B6E" w:rsidRDefault="00C22B6E" w:rsidP="00C22B6E">
      <w:pPr>
        <w:pStyle w:val="Retraitcorpsdetexte3"/>
        <w:jc w:val="left"/>
      </w:pPr>
      <w:r w:rsidRPr="00C22B6E">
        <w:t>En tant que joueur,</w:t>
      </w:r>
      <w:r w:rsidRPr="00C22B6E">
        <w:br/>
        <w:t>Je veux obtenir des points lorsque j’élimine un ennemi,</w:t>
      </w:r>
      <w:r w:rsidRPr="00C22B6E">
        <w:br/>
        <w:t>Afin de suivre ma progression et de connaître mon score pendant la partie.</w:t>
      </w:r>
    </w:p>
    <w:p w14:paraId="0D40CCB9" w14:textId="0E6DAEF2" w:rsidR="00C22B6E" w:rsidRDefault="00C22B6E" w:rsidP="00C22B6E">
      <w:pPr>
        <w:pStyle w:val="Retraitcorpsdetexte3"/>
        <w:jc w:val="left"/>
      </w:pPr>
      <w:r>
        <w:rPr>
          <w:noProof/>
        </w:rPr>
        <w:drawing>
          <wp:inline distT="0" distB="0" distL="0" distR="0" wp14:anchorId="1670FE0D" wp14:editId="3F65F3B5">
            <wp:extent cx="3683000" cy="2142393"/>
            <wp:effectExtent l="0" t="0" r="0" b="0"/>
            <wp:docPr id="830849549"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4526" cy="2149098"/>
                    </a:xfrm>
                    <a:prstGeom prst="rect">
                      <a:avLst/>
                    </a:prstGeom>
                    <a:noFill/>
                    <a:ln>
                      <a:noFill/>
                    </a:ln>
                  </pic:spPr>
                </pic:pic>
              </a:graphicData>
            </a:graphic>
          </wp:inline>
        </w:drawing>
      </w:r>
    </w:p>
    <w:p w14:paraId="63ADB1C9" w14:textId="77777777" w:rsidR="00C22B6E" w:rsidRPr="00C22B6E" w:rsidRDefault="00C22B6E" w:rsidP="00C22B6E">
      <w:pPr>
        <w:pStyle w:val="Retraitcorpsdetexte3"/>
      </w:pPr>
      <w:r w:rsidRPr="00C22B6E">
        <w:t>Tests:</w:t>
      </w:r>
    </w:p>
    <w:p w14:paraId="198A4EED" w14:textId="1066AEF6" w:rsidR="00C22B6E" w:rsidRPr="00C22B6E" w:rsidRDefault="00C22B6E" w:rsidP="00C22B6E">
      <w:pPr>
        <w:pStyle w:val="Retraitcorpsdetexte3"/>
        <w:numPr>
          <w:ilvl w:val="2"/>
          <w:numId w:val="12"/>
        </w:numPr>
      </w:pPr>
      <w:r w:rsidRPr="00C22B6E">
        <w:t>Le score commence à 0 au début de la partie.</w:t>
      </w:r>
    </w:p>
    <w:p w14:paraId="6A02AAF1" w14:textId="77777777" w:rsidR="00C22B6E" w:rsidRPr="00C22B6E" w:rsidRDefault="00C22B6E" w:rsidP="00C22B6E">
      <w:pPr>
        <w:pStyle w:val="Retraitcorpsdetexte3"/>
        <w:numPr>
          <w:ilvl w:val="2"/>
          <w:numId w:val="12"/>
        </w:numPr>
      </w:pPr>
      <w:r w:rsidRPr="00C22B6E">
        <w:t>Le joueur gagne des points lorsqu’il élimine un ennemi.</w:t>
      </w:r>
    </w:p>
    <w:p w14:paraId="0364DF62" w14:textId="77777777" w:rsidR="00C22B6E" w:rsidRPr="00C22B6E" w:rsidRDefault="00C22B6E" w:rsidP="00C22B6E">
      <w:pPr>
        <w:pStyle w:val="Retraitcorpsdetexte3"/>
        <w:numPr>
          <w:ilvl w:val="2"/>
          <w:numId w:val="12"/>
        </w:numPr>
      </w:pPr>
      <w:r w:rsidRPr="00C22B6E">
        <w:t>Le score est mis à jour immédiatement après l’élimination d’un ennemi.</w:t>
      </w:r>
    </w:p>
    <w:p w14:paraId="4FDA616E" w14:textId="77777777" w:rsidR="00C22B6E" w:rsidRPr="00C22B6E" w:rsidRDefault="00C22B6E" w:rsidP="00C22B6E">
      <w:pPr>
        <w:pStyle w:val="Retraitcorpsdetexte3"/>
        <w:numPr>
          <w:ilvl w:val="2"/>
          <w:numId w:val="12"/>
        </w:numPr>
      </w:pPr>
      <w:r w:rsidRPr="00C22B6E">
        <w:t>Le score reste affiché pendant toute la partie.</w:t>
      </w:r>
    </w:p>
    <w:p w14:paraId="07D8A6F6" w14:textId="77777777" w:rsidR="00C22B6E" w:rsidRDefault="00C22B6E" w:rsidP="00C22B6E">
      <w:pPr>
        <w:pStyle w:val="Retraitcorpsdetexte3"/>
        <w:numPr>
          <w:ilvl w:val="2"/>
          <w:numId w:val="12"/>
        </w:numPr>
      </w:pPr>
      <w:r w:rsidRPr="00C22B6E">
        <w:t>Le score ne peut pas diminuer lorsqu’un ennemi est éliminé.</w:t>
      </w:r>
    </w:p>
    <w:p w14:paraId="35405331" w14:textId="0C87CEDD" w:rsidR="00AF4594" w:rsidRDefault="00AF4594" w:rsidP="00AF4594">
      <w:pPr>
        <w:pStyle w:val="Retraitcorpsdetexte3"/>
        <w:numPr>
          <w:ilvl w:val="2"/>
          <w:numId w:val="12"/>
        </w:numPr>
      </w:pPr>
      <w:r w:rsidRPr="00AF4594">
        <w:t>Les points augmentent avec le temps</w:t>
      </w:r>
    </w:p>
    <w:p w14:paraId="26264632" w14:textId="255FC5B5" w:rsidR="00AF4594" w:rsidRDefault="00AF4594">
      <w:pPr>
        <w:rPr>
          <w:szCs w:val="16"/>
        </w:rPr>
      </w:pPr>
      <w:r>
        <w:br w:type="page"/>
      </w:r>
    </w:p>
    <w:p w14:paraId="6630668D" w14:textId="77777777" w:rsidR="00AF4594" w:rsidRDefault="00AF4594" w:rsidP="00AF4594">
      <w:pPr>
        <w:pStyle w:val="Retraitcorpsdetexte3"/>
        <w:ind w:left="2534"/>
      </w:pPr>
    </w:p>
    <w:p w14:paraId="2CC3AD3C" w14:textId="77777777" w:rsidR="00AF4594" w:rsidRDefault="00AF4594" w:rsidP="00AF4594">
      <w:pPr>
        <w:pStyle w:val="Titre3"/>
      </w:pPr>
      <w:proofErr w:type="spellStart"/>
      <w:r>
        <w:t>Enemy</w:t>
      </w:r>
      <w:proofErr w:type="spellEnd"/>
      <w:r>
        <w:t xml:space="preserve"> </w:t>
      </w:r>
      <w:proofErr w:type="spellStart"/>
      <w:r>
        <w:t>movement</w:t>
      </w:r>
      <w:proofErr w:type="spellEnd"/>
    </w:p>
    <w:p w14:paraId="0C2B4041" w14:textId="1786D741" w:rsidR="00AF4594" w:rsidRPr="00AF4594" w:rsidRDefault="00AF4594" w:rsidP="00AF4594">
      <w:pPr>
        <w:pStyle w:val="Retraitcorpsdetexte3"/>
      </w:pPr>
      <w:r w:rsidRPr="00AF4594">
        <w:t>En tant que joueur,</w:t>
      </w:r>
      <w:r w:rsidRPr="00AF4594">
        <w:br/>
        <w:t>Je veux que les ennemis se déplacent automatiquement</w:t>
      </w:r>
      <w:r w:rsidRPr="00AF4594">
        <w:br/>
        <w:t>Afin que le jeu soit dynamique et représente un défi.</w:t>
      </w:r>
    </w:p>
    <w:p w14:paraId="11556EFE" w14:textId="6B1192B3" w:rsidR="00AF4594" w:rsidRDefault="00AF4594" w:rsidP="00AF4594">
      <w:pPr>
        <w:pStyle w:val="Retraitcorpsdetexte3"/>
        <w:ind w:left="1134"/>
      </w:pPr>
      <w:r>
        <w:rPr>
          <w:noProof/>
        </w:rPr>
        <w:drawing>
          <wp:inline distT="0" distB="0" distL="0" distR="0" wp14:anchorId="14584AB4" wp14:editId="0EFF5CA5">
            <wp:extent cx="4604028" cy="3476625"/>
            <wp:effectExtent l="0" t="0" r="6350" b="0"/>
            <wp:docPr id="407925260" name="Imag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502" cy="3481514"/>
                    </a:xfrm>
                    <a:prstGeom prst="rect">
                      <a:avLst/>
                    </a:prstGeom>
                    <a:noFill/>
                    <a:ln>
                      <a:noFill/>
                    </a:ln>
                  </pic:spPr>
                </pic:pic>
              </a:graphicData>
            </a:graphic>
          </wp:inline>
        </w:drawing>
      </w:r>
    </w:p>
    <w:p w14:paraId="155EA0D0" w14:textId="5E1CE394" w:rsidR="00AF4594" w:rsidRDefault="00AF4594" w:rsidP="00AF4594">
      <w:pPr>
        <w:pStyle w:val="Retraitcorpsdetexte3"/>
        <w:numPr>
          <w:ilvl w:val="0"/>
          <w:numId w:val="15"/>
        </w:numPr>
      </w:pPr>
      <w:r w:rsidRPr="00AF4594">
        <w:t>Vérifier que les ennemis se déplacent automatiquement.</w:t>
      </w:r>
    </w:p>
    <w:p w14:paraId="40A99E45" w14:textId="3637082A" w:rsidR="00AF4594" w:rsidRDefault="00AF4594" w:rsidP="00AF4594">
      <w:pPr>
        <w:pStyle w:val="Retraitcorpsdetexte3"/>
        <w:numPr>
          <w:ilvl w:val="0"/>
          <w:numId w:val="15"/>
        </w:numPr>
      </w:pPr>
      <w:r w:rsidRPr="00AF4594">
        <w:t>Vérifier que les ennemis se déplacent dans la direction prévue.</w:t>
      </w:r>
    </w:p>
    <w:p w14:paraId="391DD5B5" w14:textId="1FF67E4F" w:rsidR="00AF4594" w:rsidRDefault="00AF4594" w:rsidP="00AF4594">
      <w:pPr>
        <w:pStyle w:val="Retraitcorpsdetexte3"/>
        <w:numPr>
          <w:ilvl w:val="0"/>
          <w:numId w:val="15"/>
        </w:numPr>
      </w:pPr>
      <w:r w:rsidRPr="00AF4594">
        <w:t>Vérifier que plusieurs ennemis peuvent se déplacer simultanément.</w:t>
      </w:r>
    </w:p>
    <w:p w14:paraId="39BF6B5F" w14:textId="2CE957ED" w:rsidR="00AF4594" w:rsidRDefault="00AF4594" w:rsidP="00AF4594">
      <w:pPr>
        <w:pStyle w:val="Retraitcorpsdetexte3"/>
        <w:numPr>
          <w:ilvl w:val="0"/>
          <w:numId w:val="15"/>
        </w:numPr>
      </w:pPr>
      <w:r w:rsidRPr="00AF4594">
        <w:t>Vérifier que l’ennemi déclenche l’action prévue lorsqu’il atteint la dernière ligne.</w:t>
      </w:r>
    </w:p>
    <w:p w14:paraId="587A6A77" w14:textId="79E9E7BA" w:rsidR="00AF4594" w:rsidRDefault="00AF4594" w:rsidP="00AF4594">
      <w:pPr>
        <w:pStyle w:val="Titre3"/>
      </w:pPr>
      <w:r>
        <w:lastRenderedPageBreak/>
        <w:t>Loss conditions</w:t>
      </w:r>
    </w:p>
    <w:p w14:paraId="14E5DEAB" w14:textId="23595C2B" w:rsidR="00AF4594" w:rsidRDefault="00AF4594" w:rsidP="00AF4594">
      <w:pPr>
        <w:pStyle w:val="Retraitcorpsdetexte3"/>
      </w:pPr>
      <w:r>
        <w:rPr>
          <w:noProof/>
        </w:rPr>
        <w:drawing>
          <wp:inline distT="0" distB="0" distL="0" distR="0" wp14:anchorId="0D7FC87A" wp14:editId="2E5FDC86">
            <wp:extent cx="4642173" cy="4657725"/>
            <wp:effectExtent l="0" t="0" r="6350" b="0"/>
            <wp:docPr id="1058215023" name="Imag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9265" cy="4664841"/>
                    </a:xfrm>
                    <a:prstGeom prst="rect">
                      <a:avLst/>
                    </a:prstGeom>
                    <a:noFill/>
                    <a:ln>
                      <a:noFill/>
                    </a:ln>
                  </pic:spPr>
                </pic:pic>
              </a:graphicData>
            </a:graphic>
          </wp:inline>
        </w:drawing>
      </w:r>
    </w:p>
    <w:p w14:paraId="5D62E1E9" w14:textId="77777777" w:rsidR="00AF4594" w:rsidRPr="00AF4594" w:rsidRDefault="00AF4594" w:rsidP="00AF4594">
      <w:pPr>
        <w:pStyle w:val="Retraitcorpsdetexte3"/>
      </w:pPr>
    </w:p>
    <w:p w14:paraId="468A6A1D" w14:textId="099D387F" w:rsidR="00AF4594" w:rsidRPr="00AF4594" w:rsidRDefault="00AF4594" w:rsidP="00AF4594">
      <w:pPr>
        <w:pStyle w:val="Retraitcorpsdetexte3"/>
        <w:numPr>
          <w:ilvl w:val="0"/>
          <w:numId w:val="16"/>
        </w:numPr>
      </w:pPr>
      <w:r w:rsidRPr="00AF4594">
        <w:t>Vérifier que le jeu détecte correctement la condition de défaite.</w:t>
      </w:r>
    </w:p>
    <w:p w14:paraId="2517AB2C" w14:textId="1E8AD0AF" w:rsidR="00AF4594" w:rsidRPr="00AF4594" w:rsidRDefault="00AF4594" w:rsidP="00AF4594">
      <w:pPr>
        <w:pStyle w:val="Retraitcorpsdetexte3"/>
        <w:numPr>
          <w:ilvl w:val="0"/>
          <w:numId w:val="16"/>
        </w:numPr>
      </w:pPr>
      <w:r w:rsidRPr="00AF4594">
        <w:t>Vérifier qu’un message de défaite est affiché lorsque le joueur perd.</w:t>
      </w:r>
    </w:p>
    <w:p w14:paraId="28D397C1" w14:textId="180E7BFF" w:rsidR="00AF4594" w:rsidRDefault="00AF4594" w:rsidP="00AF4594">
      <w:pPr>
        <w:pStyle w:val="Retraitcorpsdetexte3"/>
        <w:numPr>
          <w:ilvl w:val="0"/>
          <w:numId w:val="16"/>
        </w:numPr>
      </w:pPr>
      <w:r w:rsidRPr="00AF4594">
        <w:t>Vérifier que le joueur ne peut plus effectuer d’actions après la fin de la partie.</w:t>
      </w:r>
    </w:p>
    <w:p w14:paraId="4DE72170" w14:textId="7F901D8D" w:rsidR="001F3A28" w:rsidRPr="001F3A28" w:rsidRDefault="001F3A28" w:rsidP="001F3A28">
      <w:pPr>
        <w:rPr>
          <w:szCs w:val="16"/>
        </w:rPr>
      </w:pPr>
      <w:r>
        <w:br w:type="page"/>
      </w:r>
    </w:p>
    <w:p w14:paraId="10EE8E74" w14:textId="02AF841B" w:rsidR="00AF4594" w:rsidRDefault="00AF4594" w:rsidP="00AF4594">
      <w:pPr>
        <w:pStyle w:val="Titre3"/>
      </w:pPr>
      <w:r>
        <w:lastRenderedPageBreak/>
        <w:t>Win conditions</w:t>
      </w:r>
    </w:p>
    <w:p w14:paraId="6DE2D909" w14:textId="06ACD669" w:rsidR="001F3A28" w:rsidRPr="001F3A28" w:rsidRDefault="001F3A28" w:rsidP="001F3A28">
      <w:pPr>
        <w:pStyle w:val="Retraitcorpsdetexte3"/>
      </w:pPr>
      <w:r w:rsidRPr="001F3A28">
        <w:t>En tant que joueur, je veux pouvoir gagner la partie en remplissant les conditions de victoire afin de terminer le jeu avec succès</w:t>
      </w:r>
    </w:p>
    <w:p w14:paraId="15DA8908" w14:textId="5825B5B2" w:rsidR="00AF4594" w:rsidRDefault="00AF4594" w:rsidP="00AF4594">
      <w:pPr>
        <w:pStyle w:val="Retraitcorpsdetexte3"/>
      </w:pPr>
      <w:r>
        <w:rPr>
          <w:noProof/>
        </w:rPr>
        <w:drawing>
          <wp:inline distT="0" distB="0" distL="0" distR="0" wp14:anchorId="48093584" wp14:editId="19A979A7">
            <wp:extent cx="4611355" cy="3086100"/>
            <wp:effectExtent l="0" t="0" r="0" b="0"/>
            <wp:docPr id="460048312" name="Imag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28264" cy="3097416"/>
                    </a:xfrm>
                    <a:prstGeom prst="rect">
                      <a:avLst/>
                    </a:prstGeom>
                    <a:noFill/>
                    <a:ln>
                      <a:noFill/>
                    </a:ln>
                  </pic:spPr>
                </pic:pic>
              </a:graphicData>
            </a:graphic>
          </wp:inline>
        </w:drawing>
      </w:r>
    </w:p>
    <w:p w14:paraId="4C6D148E" w14:textId="77777777" w:rsidR="001F3A28" w:rsidRPr="001F3A28" w:rsidRDefault="001F3A28" w:rsidP="001F3A28">
      <w:pPr>
        <w:pStyle w:val="Retraitcorpsdetexte3"/>
        <w:numPr>
          <w:ilvl w:val="0"/>
          <w:numId w:val="17"/>
        </w:numPr>
      </w:pPr>
      <w:r w:rsidRPr="001F3A28">
        <w:t>Le joueur doit vaincre le boss pour gagner le jeu</w:t>
      </w:r>
    </w:p>
    <w:p w14:paraId="0FBA63A1" w14:textId="77777777" w:rsidR="001F3A28" w:rsidRPr="001F3A28" w:rsidRDefault="001F3A28" w:rsidP="001F3A28">
      <w:pPr>
        <w:pStyle w:val="Retraitcorpsdetexte3"/>
        <w:numPr>
          <w:ilvl w:val="0"/>
          <w:numId w:val="17"/>
        </w:numPr>
      </w:pPr>
      <w:r w:rsidRPr="001F3A28">
        <w:t>La partie se termine et le joueur ne peut plus effectuer de mouvements.</w:t>
      </w:r>
    </w:p>
    <w:p w14:paraId="7C8CDB5F" w14:textId="746C2106" w:rsidR="001F3A28" w:rsidRDefault="001F3A28" w:rsidP="001F3A28">
      <w:pPr>
        <w:pStyle w:val="Retraitcorpsdetexte3"/>
        <w:numPr>
          <w:ilvl w:val="0"/>
          <w:numId w:val="17"/>
        </w:numPr>
      </w:pPr>
      <w:r w:rsidRPr="001F3A28">
        <w:t>Un bouton permet de recommencer la partie.</w:t>
      </w:r>
    </w:p>
    <w:p w14:paraId="343871A2" w14:textId="030F5DDA" w:rsidR="001F3A28" w:rsidRPr="001F3A28" w:rsidRDefault="001F3A28" w:rsidP="001F3A28">
      <w:pPr>
        <w:rPr>
          <w:szCs w:val="16"/>
        </w:rPr>
      </w:pPr>
      <w:r>
        <w:br w:type="page"/>
      </w:r>
    </w:p>
    <w:p w14:paraId="2DA67499" w14:textId="60BAA5EA" w:rsidR="001F3A28" w:rsidRDefault="001F3A28" w:rsidP="001F3A28">
      <w:pPr>
        <w:pStyle w:val="Titre3"/>
      </w:pPr>
      <w:r>
        <w:lastRenderedPageBreak/>
        <w:t>Final boss</w:t>
      </w:r>
    </w:p>
    <w:p w14:paraId="3FA95028" w14:textId="433E5AD6" w:rsidR="001F3A28" w:rsidRDefault="001F3A28" w:rsidP="001F3A28">
      <w:pPr>
        <w:pStyle w:val="Retraitcorpsdetexte3"/>
      </w:pPr>
      <w:r w:rsidRPr="001F3A28">
        <w:t>En tant que joueur, je veux affronter un boss final qui se déplace sur le plateau et attaque avec des pions afin de relever un défi supplémentaire.</w:t>
      </w:r>
    </w:p>
    <w:p w14:paraId="093D370F" w14:textId="2D7A3ABE" w:rsidR="001F3A28" w:rsidRPr="001F3A28" w:rsidRDefault="001F3A28" w:rsidP="001F3A28">
      <w:pPr>
        <w:pStyle w:val="Retraitcorpsdetexte3"/>
      </w:pPr>
      <w:r>
        <w:rPr>
          <w:noProof/>
        </w:rPr>
        <w:drawing>
          <wp:inline distT="0" distB="0" distL="0" distR="0" wp14:anchorId="6CCEFC7D" wp14:editId="542D7140">
            <wp:extent cx="4574600" cy="3067050"/>
            <wp:effectExtent l="0" t="0" r="0" b="0"/>
            <wp:docPr id="1672496563" name="Imag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5149" cy="3074123"/>
                    </a:xfrm>
                    <a:prstGeom prst="rect">
                      <a:avLst/>
                    </a:prstGeom>
                    <a:noFill/>
                    <a:ln>
                      <a:noFill/>
                    </a:ln>
                  </pic:spPr>
                </pic:pic>
              </a:graphicData>
            </a:graphic>
          </wp:inline>
        </w:drawing>
      </w:r>
      <w:r w:rsidRPr="001F3A28">
        <w:br/>
      </w:r>
    </w:p>
    <w:p w14:paraId="0C75F246" w14:textId="77777777" w:rsidR="001F3A28" w:rsidRPr="001F3A28" w:rsidRDefault="001F3A28" w:rsidP="001F3A28">
      <w:pPr>
        <w:pStyle w:val="Retraitcorpsdetexte3"/>
        <w:numPr>
          <w:ilvl w:val="0"/>
          <w:numId w:val="18"/>
        </w:numPr>
      </w:pPr>
      <w:r w:rsidRPr="001F3A28">
        <w:t>Le joueur doit vaincre le boss pour gagner le jeu</w:t>
      </w:r>
    </w:p>
    <w:p w14:paraId="23DC2745" w14:textId="77777777" w:rsidR="001F3A28" w:rsidRPr="001F3A28" w:rsidRDefault="001F3A28" w:rsidP="001F3A28">
      <w:pPr>
        <w:pStyle w:val="Retraitcorpsdetexte3"/>
        <w:numPr>
          <w:ilvl w:val="0"/>
          <w:numId w:val="18"/>
        </w:numPr>
      </w:pPr>
      <w:r w:rsidRPr="001F3A28">
        <w:t>La partie se termine et le joueur ne peut plus effectuer de mouvements.</w:t>
      </w:r>
    </w:p>
    <w:p w14:paraId="4FDB529D" w14:textId="56425352" w:rsidR="001F3A28" w:rsidRDefault="001F3A28" w:rsidP="001F3A28">
      <w:pPr>
        <w:pStyle w:val="Retraitcorpsdetexte3"/>
        <w:numPr>
          <w:ilvl w:val="0"/>
          <w:numId w:val="18"/>
        </w:numPr>
      </w:pPr>
      <w:r w:rsidRPr="001F3A28">
        <w:t>Un bouton permet de recommencer la partie.</w:t>
      </w:r>
    </w:p>
    <w:p w14:paraId="011D25DE" w14:textId="4FDD97A4" w:rsidR="001F3A28" w:rsidRPr="001F3A28" w:rsidRDefault="001F3A28" w:rsidP="001F3A28">
      <w:pPr>
        <w:rPr>
          <w:szCs w:val="16"/>
        </w:rPr>
      </w:pPr>
      <w:r>
        <w:br w:type="page"/>
      </w:r>
    </w:p>
    <w:p w14:paraId="3A48E7D4" w14:textId="65EBDFC5" w:rsidR="001F3A28" w:rsidRDefault="001F3A28" w:rsidP="001F3A28">
      <w:pPr>
        <w:pStyle w:val="Titre3"/>
      </w:pPr>
      <w:r>
        <w:lastRenderedPageBreak/>
        <w:t xml:space="preserve">Player </w:t>
      </w:r>
      <w:proofErr w:type="spellStart"/>
      <w:r>
        <w:t>health</w:t>
      </w:r>
      <w:proofErr w:type="spellEnd"/>
    </w:p>
    <w:p w14:paraId="27ADF680" w14:textId="47B4C23F" w:rsidR="001F3A28" w:rsidRDefault="001F3A28" w:rsidP="001F3A28">
      <w:pPr>
        <w:pStyle w:val="Retraitcorpsdetexte3"/>
      </w:pPr>
      <w:r w:rsidRPr="001F3A28">
        <w:t>En tant que joueur, je veux voir mes 3 vies en haut à droite de l’écran afin de connaître le nombre de vies restantes.</w:t>
      </w:r>
    </w:p>
    <w:p w14:paraId="2594820B" w14:textId="63A4BE20" w:rsidR="001F3A28" w:rsidRDefault="001F3A28" w:rsidP="001F3A28">
      <w:pPr>
        <w:pStyle w:val="Retraitcorpsdetexte3"/>
      </w:pPr>
      <w:r>
        <w:rPr>
          <w:noProof/>
        </w:rPr>
        <w:drawing>
          <wp:inline distT="0" distB="0" distL="0" distR="0" wp14:anchorId="15989182" wp14:editId="7EFE73D5">
            <wp:extent cx="4658899" cy="2514600"/>
            <wp:effectExtent l="0" t="0" r="8890" b="0"/>
            <wp:docPr id="1998619351" name="Imag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1377" cy="2515938"/>
                    </a:xfrm>
                    <a:prstGeom prst="rect">
                      <a:avLst/>
                    </a:prstGeom>
                    <a:noFill/>
                    <a:ln>
                      <a:noFill/>
                    </a:ln>
                  </pic:spPr>
                </pic:pic>
              </a:graphicData>
            </a:graphic>
          </wp:inline>
        </w:drawing>
      </w:r>
    </w:p>
    <w:p w14:paraId="6AE13164" w14:textId="77777777" w:rsidR="001F3A28" w:rsidRPr="001F3A28" w:rsidRDefault="001F3A28" w:rsidP="001F3A28">
      <w:pPr>
        <w:pStyle w:val="Retraitcorpsdetexte3"/>
        <w:numPr>
          <w:ilvl w:val="0"/>
          <w:numId w:val="19"/>
        </w:numPr>
      </w:pPr>
      <w:r w:rsidRPr="001F3A28">
        <w:t>Les 3 vies sont affichées au début de la partie.</w:t>
      </w:r>
    </w:p>
    <w:p w14:paraId="5C30CAF4" w14:textId="77777777" w:rsidR="001F3A28" w:rsidRPr="001F3A28" w:rsidRDefault="001F3A28" w:rsidP="001F3A28">
      <w:pPr>
        <w:pStyle w:val="Retraitcorpsdetexte3"/>
        <w:numPr>
          <w:ilvl w:val="0"/>
          <w:numId w:val="19"/>
        </w:numPr>
      </w:pPr>
      <w:r w:rsidRPr="001F3A28">
        <w:t>Les vies sont visibles en haut à droite.</w:t>
      </w:r>
    </w:p>
    <w:p w14:paraId="56E6D5C5" w14:textId="77777777" w:rsidR="001F3A28" w:rsidRPr="001F3A28" w:rsidRDefault="001F3A28" w:rsidP="001F3A28">
      <w:pPr>
        <w:pStyle w:val="Retraitcorpsdetexte3"/>
        <w:numPr>
          <w:ilvl w:val="0"/>
          <w:numId w:val="19"/>
        </w:numPr>
      </w:pPr>
      <w:r w:rsidRPr="001F3A28">
        <w:t>Une vie disparaît lorsque le joueur perd une vie.</w:t>
      </w:r>
    </w:p>
    <w:p w14:paraId="397FEEAF" w14:textId="77777777" w:rsidR="001F3A28" w:rsidRPr="001F3A28" w:rsidRDefault="001F3A28" w:rsidP="001F3A28">
      <w:pPr>
        <w:pStyle w:val="Retraitcorpsdetexte3"/>
      </w:pPr>
    </w:p>
    <w:p w14:paraId="12852A03" w14:textId="56824703" w:rsidR="00AF4594" w:rsidRPr="001F3A28" w:rsidRDefault="001F3A28" w:rsidP="001F3A28">
      <w:pPr>
        <w:rPr>
          <w:szCs w:val="16"/>
        </w:rPr>
      </w:pPr>
      <w:r>
        <w:br w:type="page"/>
      </w:r>
    </w:p>
    <w:p w14:paraId="3CDE9DC0" w14:textId="11F8DAA7" w:rsidR="00C22B6E" w:rsidRDefault="00BD4EC5" w:rsidP="00BD4EC5">
      <w:pPr>
        <w:pStyle w:val="Titre2"/>
      </w:pPr>
      <w:r>
        <w:lastRenderedPageBreak/>
        <w:t xml:space="preserve">Test unitaires </w:t>
      </w:r>
    </w:p>
    <w:p w14:paraId="6024C573" w14:textId="72A86E4C" w:rsidR="00BD4EC5" w:rsidRDefault="00BD4EC5" w:rsidP="00BD4EC5">
      <w:pPr>
        <w:pStyle w:val="Retraitcorpsdetexte"/>
      </w:pPr>
      <w:r w:rsidRPr="00BD4EC5">
        <w:drawing>
          <wp:inline distT="0" distB="0" distL="0" distR="0" wp14:anchorId="429C5A09" wp14:editId="2895B88E">
            <wp:extent cx="5052084" cy="2599010"/>
            <wp:effectExtent l="0" t="0" r="0" b="0"/>
            <wp:docPr id="285015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15619" name=""/>
                    <pic:cNvPicPr/>
                  </pic:nvPicPr>
                  <pic:blipFill>
                    <a:blip r:embed="rId23"/>
                    <a:stretch>
                      <a:fillRect/>
                    </a:stretch>
                  </pic:blipFill>
                  <pic:spPr>
                    <a:xfrm>
                      <a:off x="0" y="0"/>
                      <a:ext cx="5067271" cy="2606823"/>
                    </a:xfrm>
                    <a:prstGeom prst="rect">
                      <a:avLst/>
                    </a:prstGeom>
                  </pic:spPr>
                </pic:pic>
              </a:graphicData>
            </a:graphic>
          </wp:inline>
        </w:drawing>
      </w:r>
    </w:p>
    <w:p w14:paraId="029DDAB1" w14:textId="413C4C75" w:rsidR="00BD4EC5" w:rsidRDefault="00BD4EC5" w:rsidP="00BD4EC5">
      <w:pPr>
        <w:pStyle w:val="Titre3"/>
      </w:pPr>
      <w:r>
        <w:t>P</w:t>
      </w:r>
      <w:r w:rsidRPr="00BD4EC5">
        <w:t>remier test</w:t>
      </w:r>
    </w:p>
    <w:p w14:paraId="53C4882F" w14:textId="0DDED17A" w:rsidR="00BD4EC5" w:rsidRDefault="00BD4EC5" w:rsidP="00BD4EC5">
      <w:pPr>
        <w:pStyle w:val="Retraitcorpsdetexte3"/>
        <w:rPr>
          <w:lang w:val="uk-UA"/>
        </w:rPr>
      </w:pPr>
      <w:r w:rsidRPr="00BD4EC5">
        <w:rPr>
          <w:lang w:val="uk-UA"/>
        </w:rPr>
        <w:drawing>
          <wp:inline distT="0" distB="0" distL="0" distR="0" wp14:anchorId="3816F190" wp14:editId="633DFCA6">
            <wp:extent cx="4134427" cy="2657846"/>
            <wp:effectExtent l="0" t="0" r="0" b="9525"/>
            <wp:docPr id="1264235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5981" name=""/>
                    <pic:cNvPicPr/>
                  </pic:nvPicPr>
                  <pic:blipFill>
                    <a:blip r:embed="rId24"/>
                    <a:stretch>
                      <a:fillRect/>
                    </a:stretch>
                  </pic:blipFill>
                  <pic:spPr>
                    <a:xfrm>
                      <a:off x="0" y="0"/>
                      <a:ext cx="4134427" cy="2657846"/>
                    </a:xfrm>
                    <a:prstGeom prst="rect">
                      <a:avLst/>
                    </a:prstGeom>
                  </pic:spPr>
                </pic:pic>
              </a:graphicData>
            </a:graphic>
          </wp:inline>
        </w:drawing>
      </w:r>
    </w:p>
    <w:p w14:paraId="7DF4EA53" w14:textId="71B08AE5" w:rsidR="00BD4EC5" w:rsidRDefault="00BD4EC5" w:rsidP="00BD4EC5">
      <w:pPr>
        <w:pStyle w:val="Retraitcorpsdetexte3"/>
        <w:rPr>
          <w:lang w:val="uk-UA"/>
        </w:rPr>
      </w:pPr>
      <w:r w:rsidRPr="00BD4EC5">
        <w:rPr>
          <w:lang w:val="uk-UA"/>
        </w:rPr>
        <w:t>Premier test pour la classe « joueur » : il vérifie si le joueur peut sortir à droite hors des limites du terrain de jeu. Le joueur ne peut pas le faire, le test a réussi.</w:t>
      </w:r>
    </w:p>
    <w:p w14:paraId="0DBD1EE0" w14:textId="77777777" w:rsidR="00BD4EC5" w:rsidRPr="00BD4EC5" w:rsidRDefault="00BD4EC5" w:rsidP="00BD4EC5">
      <w:pPr>
        <w:pStyle w:val="Retraitcorpsdetexte3"/>
      </w:pPr>
    </w:p>
    <w:p w14:paraId="272EF6E8" w14:textId="7D1E5AA7" w:rsidR="00BD4EC5" w:rsidRDefault="00BD4EC5" w:rsidP="00BD4EC5">
      <w:pPr>
        <w:pStyle w:val="Titre3"/>
      </w:pPr>
      <w:r>
        <w:lastRenderedPageBreak/>
        <w:t>Deuxième test</w:t>
      </w:r>
    </w:p>
    <w:p w14:paraId="390D1F03" w14:textId="1B77B4CA" w:rsidR="00BD4EC5" w:rsidRPr="00BD4EC5" w:rsidRDefault="00BD4EC5" w:rsidP="00BD4EC5">
      <w:pPr>
        <w:pStyle w:val="Retraitcorpsdetexte3"/>
        <w:rPr>
          <w:lang w:val="uk-UA"/>
        </w:rPr>
      </w:pPr>
      <w:r w:rsidRPr="00BD4EC5">
        <w:drawing>
          <wp:inline distT="0" distB="0" distL="0" distR="0" wp14:anchorId="5A5F7B0E" wp14:editId="1C00A17A">
            <wp:extent cx="4134427" cy="2657846"/>
            <wp:effectExtent l="0" t="0" r="0" b="9525"/>
            <wp:docPr id="971943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43592" name=""/>
                    <pic:cNvPicPr/>
                  </pic:nvPicPr>
                  <pic:blipFill>
                    <a:blip r:embed="rId24"/>
                    <a:stretch>
                      <a:fillRect/>
                    </a:stretch>
                  </pic:blipFill>
                  <pic:spPr>
                    <a:xfrm>
                      <a:off x="0" y="0"/>
                      <a:ext cx="4134427" cy="2657846"/>
                    </a:xfrm>
                    <a:prstGeom prst="rect">
                      <a:avLst/>
                    </a:prstGeom>
                  </pic:spPr>
                </pic:pic>
              </a:graphicData>
            </a:graphic>
          </wp:inline>
        </w:drawing>
      </w:r>
    </w:p>
    <w:p w14:paraId="250C2D9D" w14:textId="59AC052A" w:rsidR="00BD4EC5" w:rsidRPr="00BD4EC5" w:rsidRDefault="00BD4EC5" w:rsidP="00BD4EC5">
      <w:pPr>
        <w:pStyle w:val="Retraitcorpsdetexte3"/>
      </w:pPr>
      <w:r w:rsidRPr="00BD4EC5">
        <w:t>Le deuxième test vérifie si le boss peut réellement attaquer le joueur. Le test s'est déroulé avec succès.</w:t>
      </w:r>
    </w:p>
    <w:p w14:paraId="72570C66" w14:textId="3D30EBB6" w:rsidR="005C53F7" w:rsidRDefault="00F826D7" w:rsidP="00F826D7">
      <w:pPr>
        <w:pStyle w:val="Titre2"/>
        <w:rPr>
          <w:lang w:val="uk-UA"/>
        </w:rPr>
      </w:pPr>
      <w:r w:rsidRPr="00F826D7">
        <w:t>Conception</w:t>
      </w:r>
    </w:p>
    <w:p w14:paraId="3D64DA0D" w14:textId="0DD756DC" w:rsidR="00F826D7" w:rsidRDefault="00F826D7" w:rsidP="00F826D7">
      <w:pPr>
        <w:pStyle w:val="Retraitcorpsdetexte"/>
        <w:rPr>
          <w:lang w:val="uk-UA"/>
        </w:rPr>
      </w:pPr>
      <w:r>
        <w:rPr>
          <w:noProof/>
          <w:lang w:val="uk-UA"/>
        </w:rPr>
        <w:drawing>
          <wp:inline distT="0" distB="0" distL="0" distR="0" wp14:anchorId="1A809400" wp14:editId="52FC2307">
            <wp:extent cx="5753100" cy="4391025"/>
            <wp:effectExtent l="0" t="0" r="0" b="9525"/>
            <wp:docPr id="1318514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7F8A8DB9" w14:textId="4A624D97" w:rsidR="00F826D7" w:rsidRDefault="00F826D7" w:rsidP="00F826D7">
      <w:pPr>
        <w:pStyle w:val="Titre3"/>
      </w:pPr>
      <w:r>
        <w:lastRenderedPageBreak/>
        <w:t>Game</w:t>
      </w:r>
    </w:p>
    <w:p w14:paraId="6FBC271E" w14:textId="523A48E2" w:rsidR="00F826D7" w:rsidRPr="00777199" w:rsidRDefault="00777199" w:rsidP="00F826D7">
      <w:pPr>
        <w:pStyle w:val="Retraitcorpsdetexte3"/>
        <w:rPr>
          <w:lang w:val="uk-UA"/>
        </w:rPr>
      </w:pPr>
      <w:r w:rsidRPr="00777199">
        <w:drawing>
          <wp:inline distT="0" distB="0" distL="0" distR="0" wp14:anchorId="210AE8C9" wp14:editId="07611DC3">
            <wp:extent cx="4690449" cy="4787660"/>
            <wp:effectExtent l="0" t="0" r="0" b="0"/>
            <wp:docPr id="719564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4845" name=""/>
                    <pic:cNvPicPr/>
                  </pic:nvPicPr>
                  <pic:blipFill>
                    <a:blip r:embed="rId26"/>
                    <a:stretch>
                      <a:fillRect/>
                    </a:stretch>
                  </pic:blipFill>
                  <pic:spPr>
                    <a:xfrm>
                      <a:off x="0" y="0"/>
                      <a:ext cx="4702606" cy="4800069"/>
                    </a:xfrm>
                    <a:prstGeom prst="rect">
                      <a:avLst/>
                    </a:prstGeom>
                  </pic:spPr>
                </pic:pic>
              </a:graphicData>
            </a:graphic>
          </wp:inline>
        </w:drawing>
      </w:r>
    </w:p>
    <w:p w14:paraId="4401B432" w14:textId="3BA1CAB8" w:rsidR="00F826D7" w:rsidRDefault="00F826D7" w:rsidP="00F826D7">
      <w:pPr>
        <w:pStyle w:val="Retraitcorpsdetexte3"/>
        <w:rPr>
          <w:b/>
          <w:bCs/>
        </w:rPr>
      </w:pPr>
      <w:r w:rsidRPr="00F826D7">
        <w:rPr>
          <w:b/>
          <w:bCs/>
        </w:rPr>
        <w:t>C’est la classe générale qui réunit les autres classes.</w:t>
      </w:r>
    </w:p>
    <w:p w14:paraId="520D9582" w14:textId="0C48E866" w:rsidR="00777199" w:rsidRDefault="00777199" w:rsidP="00F826D7">
      <w:pPr>
        <w:pStyle w:val="Retraitcorpsdetexte3"/>
        <w:rPr>
          <w:lang w:val="uk-UA"/>
        </w:rPr>
      </w:pPr>
      <w:r w:rsidRPr="00777199">
        <w:t xml:space="preserve">Il gère tous les processus du jeu, tels que « update » et « </w:t>
      </w:r>
      <w:proofErr w:type="spellStart"/>
      <w:r w:rsidRPr="00777199">
        <w:t>render</w:t>
      </w:r>
      <w:proofErr w:type="spellEnd"/>
      <w:r w:rsidRPr="00777199">
        <w:t xml:space="preserve"> », vérifie également les boutons sur lesquels le joueur a cliqué</w:t>
      </w:r>
      <w:r>
        <w:t>(</w:t>
      </w:r>
      <w:proofErr w:type="spellStart"/>
      <w:r>
        <w:t>Game_KeyDown</w:t>
      </w:r>
      <w:proofErr w:type="spellEnd"/>
      <w:r>
        <w:t>())</w:t>
      </w:r>
      <w:r w:rsidRPr="00777199">
        <w:t xml:space="preserve"> et est chargé de redémarrer le jeu</w:t>
      </w:r>
      <w:r>
        <w:t>(</w:t>
      </w:r>
      <w:proofErr w:type="spellStart"/>
      <w:r>
        <w:t>RestartGame</w:t>
      </w:r>
      <w:proofErr w:type="spellEnd"/>
      <w:r>
        <w:t>())</w:t>
      </w:r>
      <w:r w:rsidRPr="00777199">
        <w:t>.</w:t>
      </w:r>
    </w:p>
    <w:p w14:paraId="2E0B9221" w14:textId="77777777" w:rsidR="00777199" w:rsidRDefault="00777199" w:rsidP="00F826D7">
      <w:pPr>
        <w:pStyle w:val="Retraitcorpsdetexte3"/>
        <w:rPr>
          <w:lang w:val="uk-UA"/>
        </w:rPr>
      </w:pPr>
    </w:p>
    <w:p w14:paraId="3243931B" w14:textId="442EEB89" w:rsidR="00777199" w:rsidRDefault="00777199" w:rsidP="00F826D7">
      <w:pPr>
        <w:pStyle w:val="Retraitcorpsdetexte3"/>
        <w:rPr>
          <w:lang w:val="uk-UA"/>
        </w:rPr>
      </w:pPr>
      <w:r w:rsidRPr="00777199">
        <w:rPr>
          <w:lang w:val="uk-UA"/>
        </w:rPr>
        <w:t>La variable _currentState contient l'état actuel du jeu ; il existe au total 5 états : MainMenu, Instructions, Game, GameOver, GameWon. En fonction de l'état, la scène correspondante s'affichera à l'écran.</w:t>
      </w:r>
    </w:p>
    <w:p w14:paraId="6D02A6B4" w14:textId="3EBCC8E6" w:rsidR="00777199" w:rsidRDefault="002918B7" w:rsidP="002918B7">
      <w:pPr>
        <w:pStyle w:val="Titre3"/>
      </w:pPr>
      <w:r>
        <w:lastRenderedPageBreak/>
        <w:t>Player</w:t>
      </w:r>
    </w:p>
    <w:p w14:paraId="205B90D3" w14:textId="30AEBFE1" w:rsidR="002918B7" w:rsidRDefault="002918B7" w:rsidP="002918B7">
      <w:pPr>
        <w:pStyle w:val="Retraitcorpsdetexte3"/>
      </w:pPr>
      <w:r w:rsidRPr="002918B7">
        <w:drawing>
          <wp:inline distT="0" distB="0" distL="0" distR="0" wp14:anchorId="3B03F3AE" wp14:editId="095F53A2">
            <wp:extent cx="4598995" cy="3381554"/>
            <wp:effectExtent l="0" t="0" r="0" b="0"/>
            <wp:docPr id="1193139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9946" name=""/>
                    <pic:cNvPicPr/>
                  </pic:nvPicPr>
                  <pic:blipFill>
                    <a:blip r:embed="rId27"/>
                    <a:stretch>
                      <a:fillRect/>
                    </a:stretch>
                  </pic:blipFill>
                  <pic:spPr>
                    <a:xfrm>
                      <a:off x="0" y="0"/>
                      <a:ext cx="4607952" cy="3388140"/>
                    </a:xfrm>
                    <a:prstGeom prst="rect">
                      <a:avLst/>
                    </a:prstGeom>
                  </pic:spPr>
                </pic:pic>
              </a:graphicData>
            </a:graphic>
          </wp:inline>
        </w:drawing>
      </w:r>
    </w:p>
    <w:p w14:paraId="1D562A1B" w14:textId="6A74B689" w:rsidR="002918B7" w:rsidRDefault="002918B7" w:rsidP="002918B7">
      <w:pPr>
        <w:pStyle w:val="Retraitcorpsdetexte3"/>
      </w:pPr>
      <w:r w:rsidRPr="002918B7">
        <w:t>La classe Player est la classe du joueur ; elle contient des informations sur sa santé, sa position, son temps de latence de tir, ainsi que la texture du joueur et celle de ses « cœurs ». Le joueur peut se déplacer vers la droite et vers la gauche (</w:t>
      </w:r>
      <w:proofErr w:type="spellStart"/>
      <w:r w:rsidRPr="002918B7">
        <w:t>MoveLeft</w:t>
      </w:r>
      <w:proofErr w:type="spellEnd"/>
      <w:r w:rsidRPr="002918B7">
        <w:t xml:space="preserve">(), </w:t>
      </w:r>
      <w:proofErr w:type="spellStart"/>
      <w:r w:rsidRPr="002918B7">
        <w:t>MoveRight</w:t>
      </w:r>
      <w:proofErr w:type="spellEnd"/>
      <w:r w:rsidRPr="002918B7">
        <w:t>()) et peut tirer (Shoot())</w:t>
      </w:r>
      <w:r>
        <w:t>.</w:t>
      </w:r>
    </w:p>
    <w:p w14:paraId="755C1D6D" w14:textId="77777777" w:rsidR="002918B7" w:rsidRDefault="002918B7" w:rsidP="002918B7">
      <w:pPr>
        <w:pStyle w:val="Retraitcorpsdetexte3"/>
      </w:pPr>
    </w:p>
    <w:p w14:paraId="0930C63C" w14:textId="75F59B79" w:rsidR="002918B7" w:rsidRDefault="002918B7" w:rsidP="002918B7">
      <w:pPr>
        <w:pStyle w:val="Titre3"/>
      </w:pPr>
      <w:proofErr w:type="spellStart"/>
      <w:r>
        <w:t>Enemy</w:t>
      </w:r>
      <w:proofErr w:type="spellEnd"/>
    </w:p>
    <w:p w14:paraId="2D876354" w14:textId="5D81312C" w:rsidR="002918B7" w:rsidRDefault="002918B7" w:rsidP="002918B7">
      <w:pPr>
        <w:pStyle w:val="Retraitcorpsdetexte3"/>
      </w:pPr>
      <w:r w:rsidRPr="002918B7">
        <w:drawing>
          <wp:inline distT="0" distB="0" distL="0" distR="0" wp14:anchorId="404848DD" wp14:editId="35892F63">
            <wp:extent cx="4681148" cy="2631662"/>
            <wp:effectExtent l="0" t="0" r="5715" b="0"/>
            <wp:docPr id="1399855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5575" name=""/>
                    <pic:cNvPicPr/>
                  </pic:nvPicPr>
                  <pic:blipFill>
                    <a:blip r:embed="rId28"/>
                    <a:stretch>
                      <a:fillRect/>
                    </a:stretch>
                  </pic:blipFill>
                  <pic:spPr>
                    <a:xfrm>
                      <a:off x="0" y="0"/>
                      <a:ext cx="4696217" cy="2640133"/>
                    </a:xfrm>
                    <a:prstGeom prst="rect">
                      <a:avLst/>
                    </a:prstGeom>
                  </pic:spPr>
                </pic:pic>
              </a:graphicData>
            </a:graphic>
          </wp:inline>
        </w:drawing>
      </w:r>
    </w:p>
    <w:p w14:paraId="714CAE20" w14:textId="218BF3A8" w:rsidR="002918B7" w:rsidRDefault="0072573F" w:rsidP="002918B7">
      <w:pPr>
        <w:pStyle w:val="Retraitcorpsdetexte3"/>
        <w:rPr>
          <w:lang w:val="uk-UA"/>
        </w:rPr>
      </w:pPr>
      <w:r w:rsidRPr="0072573F">
        <w:rPr>
          <w:lang w:val="uk-UA"/>
        </w:rPr>
        <w:t>La classe Enemy gère les ennemis, qui sont représentés dans le jeu sous la forme de pions noirs. Chaque ennemi possède une position, une taille, une vitesse de descente, ainsi qu’un système de collision qui lui permet de détecter les impacts avec les balles et d’être détruit. L'ennemi peut se déplacer vers le bas (Move()), et la classe dispose également d'une méthode spéciale, SpawnEnemy(), qui permet de faire apparaître un ennemi à l'un des 8 emplacements de spawn aléatoires.</w:t>
      </w:r>
    </w:p>
    <w:p w14:paraId="5CA85D4D" w14:textId="1413EEAD" w:rsidR="0072573F" w:rsidRDefault="0072573F" w:rsidP="0072573F">
      <w:pPr>
        <w:pStyle w:val="Titre3"/>
      </w:pPr>
      <w:r>
        <w:lastRenderedPageBreak/>
        <w:t>Bullet</w:t>
      </w:r>
    </w:p>
    <w:p w14:paraId="7A02D010" w14:textId="07054EAC" w:rsidR="0072573F" w:rsidRDefault="0072573F" w:rsidP="0072573F">
      <w:pPr>
        <w:pStyle w:val="Retraitcorpsdetexte3"/>
      </w:pPr>
      <w:r w:rsidRPr="0072573F">
        <w:drawing>
          <wp:inline distT="0" distB="0" distL="0" distR="0" wp14:anchorId="71A7D9C6" wp14:editId="613FE01A">
            <wp:extent cx="4585755" cy="4412112"/>
            <wp:effectExtent l="0" t="0" r="5715" b="7620"/>
            <wp:docPr id="1037749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9188" name=""/>
                    <pic:cNvPicPr/>
                  </pic:nvPicPr>
                  <pic:blipFill>
                    <a:blip r:embed="rId29"/>
                    <a:stretch>
                      <a:fillRect/>
                    </a:stretch>
                  </pic:blipFill>
                  <pic:spPr>
                    <a:xfrm>
                      <a:off x="0" y="0"/>
                      <a:ext cx="4593358" cy="4419427"/>
                    </a:xfrm>
                    <a:prstGeom prst="rect">
                      <a:avLst/>
                    </a:prstGeom>
                  </pic:spPr>
                </pic:pic>
              </a:graphicData>
            </a:graphic>
          </wp:inline>
        </w:drawing>
      </w:r>
    </w:p>
    <w:p w14:paraId="133E6077" w14:textId="6DFBCF21" w:rsidR="0072573F" w:rsidRDefault="000B42FA" w:rsidP="0072573F">
      <w:pPr>
        <w:pStyle w:val="Retraitcorpsdetexte3"/>
      </w:pPr>
      <w:r w:rsidRPr="000B42FA">
        <w:t>Il s'agit d'une classe pour les balles du joueur ; elles disposent d'une position actuelle (</w:t>
      </w:r>
      <w:proofErr w:type="spellStart"/>
      <w:r w:rsidRPr="000B42FA">
        <w:t>PosX</w:t>
      </w:r>
      <w:proofErr w:type="spellEnd"/>
      <w:r w:rsidRPr="000B42FA">
        <w:t>, PosY) ainsi que d'une position de départ (</w:t>
      </w:r>
      <w:proofErr w:type="spellStart"/>
      <w:r w:rsidRPr="000B42FA">
        <w:t>StartX</w:t>
      </w:r>
      <w:proofErr w:type="spellEnd"/>
      <w:r w:rsidRPr="000B42FA">
        <w:t xml:space="preserve">, </w:t>
      </w:r>
      <w:proofErr w:type="spellStart"/>
      <w:r w:rsidRPr="000B42FA">
        <w:t>StartY</w:t>
      </w:r>
      <w:proofErr w:type="spellEnd"/>
      <w:r w:rsidRPr="000B42FA">
        <w:t xml:space="preserve">), qui correspond à l'endroit où la balle apparaîtra ; par défaut, c'est la position du joueur qui est utilisée. La balle dispose également d'une propriété </w:t>
      </w:r>
      <w:proofErr w:type="spellStart"/>
      <w:r w:rsidRPr="000B42FA">
        <w:t>IsDestroyed</w:t>
      </w:r>
      <w:proofErr w:type="spellEnd"/>
      <w:r w:rsidRPr="000B42FA">
        <w:t>, qui est vraie lorsque la balle est détruite pour diverses raisons. Des attributs définissent la vitesse, la taille et la direction (par exemple, le cheval et l</w:t>
      </w:r>
      <w:r>
        <w:t>e feu</w:t>
      </w:r>
      <w:r w:rsidRPr="000B42FA">
        <w:t xml:space="preserve"> peuvent se déplacer aléatoirement vers la droite ou vers la gauche). Il existe également deux propriétés gérant les collisions de la balle, selon le même principe que pour les ennemis, ainsi qu’une propriété définissant son type ; en fonction de ce type, la balle possédera des propriétés et des capacités spécifiques.</w:t>
      </w:r>
    </w:p>
    <w:p w14:paraId="497BAF1C" w14:textId="745A6225" w:rsidR="000B42FA" w:rsidRDefault="000B42FA" w:rsidP="000B42FA">
      <w:pPr>
        <w:pStyle w:val="Titre3"/>
      </w:pPr>
      <w:r>
        <w:lastRenderedPageBreak/>
        <w:t>Obstacle</w:t>
      </w:r>
    </w:p>
    <w:p w14:paraId="20787C5A" w14:textId="00380FD7" w:rsidR="000B42FA" w:rsidRDefault="000B42FA" w:rsidP="000B42FA">
      <w:pPr>
        <w:pStyle w:val="Retraitcorpsdetexte3"/>
        <w:rPr>
          <w:lang w:val="uk-UA"/>
        </w:rPr>
      </w:pPr>
      <w:r w:rsidRPr="000B42FA">
        <w:drawing>
          <wp:inline distT="0" distB="0" distL="0" distR="0" wp14:anchorId="01C4536C" wp14:editId="3B565097">
            <wp:extent cx="4646643" cy="2401192"/>
            <wp:effectExtent l="0" t="0" r="1905" b="0"/>
            <wp:docPr id="391200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00390" name=""/>
                    <pic:cNvPicPr/>
                  </pic:nvPicPr>
                  <pic:blipFill>
                    <a:blip r:embed="rId30"/>
                    <a:stretch>
                      <a:fillRect/>
                    </a:stretch>
                  </pic:blipFill>
                  <pic:spPr>
                    <a:xfrm>
                      <a:off x="0" y="0"/>
                      <a:ext cx="4665474" cy="2410923"/>
                    </a:xfrm>
                    <a:prstGeom prst="rect">
                      <a:avLst/>
                    </a:prstGeom>
                  </pic:spPr>
                </pic:pic>
              </a:graphicData>
            </a:graphic>
          </wp:inline>
        </w:drawing>
      </w:r>
    </w:p>
    <w:p w14:paraId="65E0E29F" w14:textId="2376DB4B" w:rsidR="00EA19FE" w:rsidRDefault="00EA19FE" w:rsidP="000B42FA">
      <w:pPr>
        <w:pStyle w:val="Retraitcorpsdetexte3"/>
        <w:rPr>
          <w:lang w:val="uk-UA"/>
        </w:rPr>
      </w:pPr>
      <w:r w:rsidRPr="00EA19FE">
        <w:rPr>
          <w:lang w:val="uk-UA"/>
        </w:rPr>
        <w:t>Les obstacles ont une position, une taille, une texture et une collision. De plus, cette classe comporte une méthode intéressante qui permet de générer des obstacles à des emplacements aléatoires.</w:t>
      </w:r>
    </w:p>
    <w:p w14:paraId="02BA117D" w14:textId="61EC2FD7" w:rsidR="00EA19FE" w:rsidRDefault="00EA19FE" w:rsidP="00EA19FE">
      <w:pPr>
        <w:pStyle w:val="Titre3"/>
      </w:pPr>
      <w:r>
        <w:t>Boss</w:t>
      </w:r>
    </w:p>
    <w:p w14:paraId="7800A109" w14:textId="7758B578" w:rsidR="00EA19FE" w:rsidRDefault="00EA19FE" w:rsidP="00EA19FE">
      <w:pPr>
        <w:pStyle w:val="Retraitcorpsdetexte3"/>
      </w:pPr>
      <w:r w:rsidRPr="00EA19FE">
        <w:drawing>
          <wp:inline distT="0" distB="0" distL="0" distR="0" wp14:anchorId="2136A4F9" wp14:editId="27AEAC67">
            <wp:extent cx="4731768" cy="3501998"/>
            <wp:effectExtent l="0" t="0" r="0" b="3810"/>
            <wp:docPr id="1296947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7884" name=""/>
                    <pic:cNvPicPr/>
                  </pic:nvPicPr>
                  <pic:blipFill>
                    <a:blip r:embed="rId31"/>
                    <a:stretch>
                      <a:fillRect/>
                    </a:stretch>
                  </pic:blipFill>
                  <pic:spPr>
                    <a:xfrm>
                      <a:off x="0" y="0"/>
                      <a:ext cx="4743494" cy="3510677"/>
                    </a:xfrm>
                    <a:prstGeom prst="rect">
                      <a:avLst/>
                    </a:prstGeom>
                  </pic:spPr>
                </pic:pic>
              </a:graphicData>
            </a:graphic>
          </wp:inline>
        </w:drawing>
      </w:r>
    </w:p>
    <w:p w14:paraId="1385FE01" w14:textId="62A11170" w:rsidR="00EA19FE" w:rsidRDefault="00EA19FE" w:rsidP="00EA19FE">
      <w:pPr>
        <w:pStyle w:val="Retraitcorpsdetexte3"/>
        <w:rPr>
          <w:lang w:val="uk-UA"/>
        </w:rPr>
      </w:pPr>
      <w:r w:rsidRPr="00EA19FE">
        <w:rPr>
          <w:lang w:val="uk-UA"/>
        </w:rPr>
        <w:t>Le boss permet au joueur de terminer le jeu ; il n'apparaît qu'une fois que le joueur a atteint 550 points. Il possède une position, une taille, une vitesse et des points de vie. L'attribut _verticalDescent vérifie si le boss est descendu de 100 pixels ; si c'est le cas, grâce à l'attribut _direction, il se déplace vers la droite ou vers la gauche jusqu'à atteindre le bord du plateau, après quoi il recommence à descendre. Il est également capable de tirer grâce à la méthode Shoot(), ce qui explique qu’il ait un temps de latence de tir similaire à celui du joueur. La méthode Move() est chargée du déplacement.</w:t>
      </w:r>
    </w:p>
    <w:p w14:paraId="3249683E" w14:textId="77777777" w:rsidR="00264BBB" w:rsidRDefault="00264BBB" w:rsidP="00EA19FE">
      <w:pPr>
        <w:pStyle w:val="Retraitcorpsdetexte3"/>
        <w:rPr>
          <w:lang w:val="uk-UA"/>
        </w:rPr>
      </w:pPr>
    </w:p>
    <w:p w14:paraId="7D39A7DF" w14:textId="3AB9D1D1" w:rsidR="00264BBB" w:rsidRDefault="00264BBB" w:rsidP="00264BBB">
      <w:pPr>
        <w:pStyle w:val="Titre3"/>
      </w:pPr>
      <w:proofErr w:type="spellStart"/>
      <w:r>
        <w:lastRenderedPageBreak/>
        <w:t>ScoreSystem</w:t>
      </w:r>
      <w:proofErr w:type="spellEnd"/>
    </w:p>
    <w:p w14:paraId="7F4C8704" w14:textId="2C96A2AB" w:rsidR="00264BBB" w:rsidRDefault="00264BBB" w:rsidP="00264BBB">
      <w:pPr>
        <w:pStyle w:val="Retraitcorpsdetexte3"/>
      </w:pPr>
      <w:r w:rsidRPr="00264BBB">
        <w:drawing>
          <wp:inline distT="0" distB="0" distL="0" distR="0" wp14:anchorId="29EB3311" wp14:editId="6BC3C388">
            <wp:extent cx="4610749" cy="2536166"/>
            <wp:effectExtent l="0" t="0" r="0" b="0"/>
            <wp:docPr id="856037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7979" name=""/>
                    <pic:cNvPicPr/>
                  </pic:nvPicPr>
                  <pic:blipFill>
                    <a:blip r:embed="rId32"/>
                    <a:stretch>
                      <a:fillRect/>
                    </a:stretch>
                  </pic:blipFill>
                  <pic:spPr>
                    <a:xfrm>
                      <a:off x="0" y="0"/>
                      <a:ext cx="4624602" cy="2543786"/>
                    </a:xfrm>
                    <a:prstGeom prst="rect">
                      <a:avLst/>
                    </a:prstGeom>
                  </pic:spPr>
                </pic:pic>
              </a:graphicData>
            </a:graphic>
          </wp:inline>
        </w:drawing>
      </w:r>
    </w:p>
    <w:p w14:paraId="06BAFF72" w14:textId="113BF323" w:rsidR="00264BBB" w:rsidRDefault="00264BBB" w:rsidP="00264BBB">
      <w:pPr>
        <w:pStyle w:val="Retraitcorpsdetexte3"/>
      </w:pPr>
      <w:r w:rsidRPr="00264BBB">
        <w:rPr>
          <w:lang w:val="uk-UA"/>
        </w:rPr>
        <w:t>Une classe très simple qui gère les points et leur affichage. Cette classe contient le nombre de points, la position à laquelle ils doivent s'afficher et la police dans laquelle ils seront écrits. La méthode Update() vérifie si un certain temps s'est écoulé ; si c'est le cas, un point est ajouté.</w:t>
      </w:r>
    </w:p>
    <w:p w14:paraId="7C695279" w14:textId="72217FD9" w:rsidR="001F3A28" w:rsidRDefault="001F3A28" w:rsidP="001F3A28">
      <w:pPr>
        <w:pStyle w:val="Titre2"/>
      </w:pPr>
      <w:r w:rsidRPr="001F3A28">
        <w:t>l’IA dans ce projet</w:t>
      </w:r>
    </w:p>
    <w:p w14:paraId="4D863DFD" w14:textId="77777777" w:rsidR="00025295" w:rsidRPr="00025295" w:rsidRDefault="00025295" w:rsidP="00025295">
      <w:pPr>
        <w:pStyle w:val="NormalWeb"/>
        <w:ind w:left="1134"/>
        <w:rPr>
          <w:rFonts w:asciiTheme="majorHAnsi" w:hAnsiTheme="majorHAnsi"/>
        </w:rPr>
      </w:pPr>
      <w:r w:rsidRPr="00025295">
        <w:rPr>
          <w:rFonts w:asciiTheme="majorHAnsi" w:hAnsiTheme="majorHAnsi"/>
        </w:rPr>
        <w:t>Je n'ai pas beaucoup utilisé l'intelligence artificielle dans ce projet. En général, je m'en suis servi pour les tâches suivantes :</w:t>
      </w:r>
    </w:p>
    <w:p w14:paraId="0F1E8E84" w14:textId="594F9E16" w:rsidR="001F3A28" w:rsidRDefault="001F3A28" w:rsidP="001F3A28">
      <w:pPr>
        <w:pStyle w:val="Titre3"/>
      </w:pPr>
      <w:r>
        <w:t>D</w:t>
      </w:r>
      <w:r w:rsidRPr="001F3A28">
        <w:rPr>
          <w:lang w:val="uk-UA"/>
        </w:rPr>
        <w:t>ébogage</w:t>
      </w:r>
    </w:p>
    <w:p w14:paraId="2BE3FDD9" w14:textId="77777777" w:rsidR="00025295" w:rsidRPr="00025295" w:rsidRDefault="00025295" w:rsidP="00025295">
      <w:pPr>
        <w:pStyle w:val="NormalWeb"/>
        <w:ind w:left="1843"/>
        <w:rPr>
          <w:rFonts w:asciiTheme="majorHAnsi" w:hAnsiTheme="majorHAnsi"/>
          <w:sz w:val="20"/>
          <w:szCs w:val="20"/>
        </w:rPr>
      </w:pPr>
      <w:r w:rsidRPr="00025295">
        <w:rPr>
          <w:rFonts w:asciiTheme="majorHAnsi" w:hAnsiTheme="majorHAnsi"/>
          <w:sz w:val="20"/>
          <w:szCs w:val="20"/>
        </w:rPr>
        <w:t>L'une des utilisations les plus courantes de l'intelligence artificielle consiste à rechercher des erreurs qui se sont produites pour des raisons que je ne comprends pas. Elle m'a également permis de mieux comprendre l'origine de certains problèmes et de trouver des solutions adaptées. Cela m'a aidé à progresser et à éviter de répéter les mêmes erreurs.</w:t>
      </w:r>
    </w:p>
    <w:p w14:paraId="42B8EBA6" w14:textId="3F15955F" w:rsidR="00025295" w:rsidRDefault="00025295" w:rsidP="00025295">
      <w:pPr>
        <w:pStyle w:val="Titre3"/>
        <w:rPr>
          <w:lang w:val="uk-UA"/>
        </w:rPr>
      </w:pPr>
      <w:r>
        <w:rPr>
          <w:lang w:val="uk-UA"/>
        </w:rPr>
        <w:tab/>
      </w:r>
      <w:r w:rsidRPr="00025295">
        <w:rPr>
          <w:lang w:val="uk-UA"/>
        </w:rPr>
        <w:t>Formules</w:t>
      </w:r>
    </w:p>
    <w:p w14:paraId="7187CED8" w14:textId="77777777" w:rsidR="00CB5BAE" w:rsidRPr="00CB5BAE" w:rsidRDefault="00CB5BAE" w:rsidP="00CB5BAE">
      <w:pPr>
        <w:pStyle w:val="NormalWeb"/>
        <w:ind w:left="1843"/>
        <w:rPr>
          <w:rFonts w:asciiTheme="majorHAnsi" w:hAnsiTheme="majorHAnsi"/>
          <w:sz w:val="20"/>
          <w:szCs w:val="20"/>
        </w:rPr>
      </w:pPr>
      <w:r w:rsidRPr="00CB5BAE">
        <w:rPr>
          <w:rFonts w:asciiTheme="majorHAnsi" w:hAnsiTheme="majorHAnsi"/>
          <w:sz w:val="20"/>
          <w:szCs w:val="20"/>
        </w:rPr>
        <w:t>Le deuxième cas d'utilisation de l’IA dans le projet concerne l'écriture de formules logiques. Je vais prendre comme exemple la formule de déplacement du boss.</w:t>
      </w:r>
    </w:p>
    <w:p w14:paraId="4CCDA98E" w14:textId="3C65CB18" w:rsidR="00025295" w:rsidRPr="00025295" w:rsidRDefault="00025295" w:rsidP="00025295">
      <w:pPr>
        <w:pStyle w:val="Retraitcorpsdetexte3"/>
      </w:pPr>
      <w:r w:rsidRPr="00025295">
        <w:lastRenderedPageBreak/>
        <w:drawing>
          <wp:inline distT="0" distB="0" distL="0" distR="0" wp14:anchorId="282D1CF5" wp14:editId="5BAF3635">
            <wp:extent cx="2606675" cy="1994810"/>
            <wp:effectExtent l="0" t="0" r="3175" b="5715"/>
            <wp:docPr id="1311825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5860" name=""/>
                    <pic:cNvPicPr/>
                  </pic:nvPicPr>
                  <pic:blipFill>
                    <a:blip r:embed="rId33"/>
                    <a:stretch>
                      <a:fillRect/>
                    </a:stretch>
                  </pic:blipFill>
                  <pic:spPr>
                    <a:xfrm>
                      <a:off x="0" y="0"/>
                      <a:ext cx="2615668" cy="2001692"/>
                    </a:xfrm>
                    <a:prstGeom prst="rect">
                      <a:avLst/>
                    </a:prstGeom>
                  </pic:spPr>
                </pic:pic>
              </a:graphicData>
            </a:graphic>
          </wp:inline>
        </w:drawing>
      </w:r>
    </w:p>
    <w:p w14:paraId="71790EC3" w14:textId="77777777" w:rsidR="00CB5BAE" w:rsidRPr="00CB5BAE" w:rsidRDefault="00CB5BAE" w:rsidP="00CB5BAE">
      <w:pPr>
        <w:pStyle w:val="NormalWeb"/>
        <w:ind w:left="1843"/>
        <w:rPr>
          <w:rFonts w:asciiTheme="majorHAnsi" w:hAnsiTheme="majorHAnsi"/>
          <w:sz w:val="20"/>
          <w:szCs w:val="20"/>
        </w:rPr>
      </w:pPr>
      <w:r w:rsidRPr="00CB5BAE">
        <w:rPr>
          <w:rFonts w:asciiTheme="majorHAnsi" w:hAnsiTheme="majorHAnsi"/>
          <w:sz w:val="20"/>
          <w:szCs w:val="20"/>
        </w:rPr>
        <w:t>J'ai longuement réfléchi à sa mise en œuvre et je n'arrivais pas à comprendre comment faire pour que, une fois que l'ennemi s'était abaissé d'une case vers le bas, il commence à se déplacer latéralement et ne descende plus jusqu'à ce qu'il atteigne le bord du plateau.</w:t>
      </w:r>
    </w:p>
    <w:p w14:paraId="4C3844DA" w14:textId="77777777" w:rsidR="00CB5BAE" w:rsidRPr="00CB5BAE" w:rsidRDefault="00CB5BAE" w:rsidP="00CB5BAE">
      <w:pPr>
        <w:pStyle w:val="NormalWeb"/>
        <w:ind w:left="1843"/>
        <w:rPr>
          <w:rFonts w:asciiTheme="majorHAnsi" w:hAnsiTheme="majorHAnsi"/>
          <w:sz w:val="20"/>
          <w:szCs w:val="20"/>
        </w:rPr>
      </w:pPr>
      <w:r w:rsidRPr="00CB5BAE">
        <w:rPr>
          <w:rFonts w:asciiTheme="majorHAnsi" w:hAnsiTheme="majorHAnsi"/>
          <w:sz w:val="20"/>
          <w:szCs w:val="20"/>
        </w:rPr>
        <w:t>L'IA m'a aidé à comprendre la logique nécessaire et à organiser les différentes conditions pour obtenir le comportement souhaité.</w:t>
      </w:r>
    </w:p>
    <w:p w14:paraId="29240FE9" w14:textId="2160D6E1" w:rsidR="00025295" w:rsidRDefault="00025295" w:rsidP="00025295">
      <w:pPr>
        <w:pStyle w:val="Titre3"/>
      </w:pPr>
      <w:r>
        <w:t>C</w:t>
      </w:r>
      <w:r w:rsidRPr="00025295">
        <w:rPr>
          <w:lang w:val="uk-UA"/>
        </w:rPr>
        <w:t>réation de commits</w:t>
      </w:r>
    </w:p>
    <w:p w14:paraId="29939C3F" w14:textId="77777777" w:rsidR="00CB5BAE" w:rsidRPr="00CB5BAE" w:rsidRDefault="00CB5BAE" w:rsidP="00CB5BAE">
      <w:pPr>
        <w:pStyle w:val="NormalWeb"/>
        <w:ind w:left="1843"/>
        <w:rPr>
          <w:rFonts w:asciiTheme="majorHAnsi" w:hAnsiTheme="majorHAnsi"/>
          <w:sz w:val="20"/>
          <w:szCs w:val="20"/>
        </w:rPr>
      </w:pPr>
      <w:r w:rsidRPr="00CB5BAE">
        <w:rPr>
          <w:rFonts w:asciiTheme="majorHAnsi" w:hAnsiTheme="majorHAnsi"/>
          <w:sz w:val="20"/>
          <w:szCs w:val="20"/>
        </w:rPr>
        <w:t>Il m'arrivait très souvent d'ajouter une fonctionnalité au jeu sans savoir comment la décrire correctement dans un commit ; dans ces moments-là, j'expliquais à l’IA ce que j'avais fait, et elle générait pour moi un commit concis reprenant mes modifications.</w:t>
      </w:r>
    </w:p>
    <w:p w14:paraId="0AA8981E" w14:textId="77777777" w:rsidR="00025295" w:rsidRPr="00025295" w:rsidRDefault="00025295" w:rsidP="00025295">
      <w:pPr>
        <w:pStyle w:val="Retraitcorpsdetexte3"/>
      </w:pPr>
    </w:p>
    <w:p w14:paraId="234889DA" w14:textId="42CFAF91" w:rsidR="00EA19FE" w:rsidRPr="00EA19FE" w:rsidRDefault="00EA19FE" w:rsidP="001F3A28">
      <w:pPr>
        <w:pStyle w:val="Retraitcorpsdetexte3"/>
        <w:ind w:left="0"/>
      </w:pPr>
    </w:p>
    <w:p w14:paraId="6DC36B4F" w14:textId="4E43377F" w:rsidR="0038617F" w:rsidRDefault="0038617F" w:rsidP="0038617F">
      <w:pPr>
        <w:pStyle w:val="Titre1"/>
      </w:pPr>
      <w:bookmarkStart w:id="9" w:name="_Toc239430428"/>
      <w:r>
        <w:t>Planification Initiale</w:t>
      </w:r>
      <w:bookmarkEnd w:id="9"/>
    </w:p>
    <w:tbl>
      <w:tblPr>
        <w:tblStyle w:val="Grilledutableau"/>
        <w:tblW w:w="0" w:type="auto"/>
        <w:tblInd w:w="567" w:type="dxa"/>
        <w:tblLook w:val="04A0" w:firstRow="1" w:lastRow="0" w:firstColumn="1" w:lastColumn="0" w:noHBand="0" w:noVBand="1"/>
      </w:tblPr>
      <w:tblGrid>
        <w:gridCol w:w="2060"/>
        <w:gridCol w:w="6433"/>
      </w:tblGrid>
      <w:tr w:rsidR="0038617F" w14:paraId="5696AABF" w14:textId="77777777" w:rsidTr="0038617F">
        <w:tc>
          <w:tcPr>
            <w:tcW w:w="2093" w:type="dxa"/>
          </w:tcPr>
          <w:p w14:paraId="5235C270" w14:textId="2DA01213" w:rsidR="0038617F" w:rsidRDefault="0038617F" w:rsidP="0038617F">
            <w:pPr>
              <w:pStyle w:val="Corpsdetexte"/>
              <w:ind w:left="0"/>
            </w:pPr>
            <w:r>
              <w:t>11.09.2026</w:t>
            </w:r>
          </w:p>
        </w:tc>
        <w:tc>
          <w:tcPr>
            <w:tcW w:w="6626" w:type="dxa"/>
          </w:tcPr>
          <w:p w14:paraId="7371249E" w14:textId="0DC73CEF" w:rsidR="0038617F" w:rsidRDefault="0038617F" w:rsidP="0038617F">
            <w:pPr>
              <w:pStyle w:val="Corpsdetexte"/>
              <w:ind w:left="0"/>
            </w:pPr>
            <w:r w:rsidRPr="0038617F">
              <w:t>Créer les modèles du joueur, des ennemis, des attaques, des obstacles et de l’arrière-plan.</w:t>
            </w:r>
          </w:p>
        </w:tc>
      </w:tr>
      <w:tr w:rsidR="0038617F" w14:paraId="06EE99B3" w14:textId="77777777" w:rsidTr="0038617F">
        <w:tc>
          <w:tcPr>
            <w:tcW w:w="2093" w:type="dxa"/>
          </w:tcPr>
          <w:p w14:paraId="6D214A35" w14:textId="22C50318" w:rsidR="0038617F" w:rsidRDefault="0038617F" w:rsidP="0038617F">
            <w:pPr>
              <w:pStyle w:val="Corpsdetexte"/>
              <w:ind w:left="0"/>
            </w:pPr>
            <w:r>
              <w:t>18.09.2026</w:t>
            </w:r>
          </w:p>
        </w:tc>
        <w:tc>
          <w:tcPr>
            <w:tcW w:w="6626" w:type="dxa"/>
          </w:tcPr>
          <w:p w14:paraId="3128D7E1" w14:textId="698B75E5" w:rsidR="0038617F" w:rsidRDefault="0038617F" w:rsidP="0038617F">
            <w:pPr>
              <w:pStyle w:val="Corpsdetexte"/>
              <w:ind w:left="0"/>
            </w:pPr>
            <w:r w:rsidRPr="0038617F">
              <w:t>Programmer le déplacement horizontal du joueur et ses 8 positions possibles.</w:t>
            </w:r>
          </w:p>
        </w:tc>
      </w:tr>
      <w:tr w:rsidR="0038617F" w14:paraId="5E874764" w14:textId="77777777" w:rsidTr="0038617F">
        <w:tc>
          <w:tcPr>
            <w:tcW w:w="2093" w:type="dxa"/>
          </w:tcPr>
          <w:p w14:paraId="0A8B1C08" w14:textId="2C1FFF5A" w:rsidR="0038617F" w:rsidRDefault="0038617F" w:rsidP="0038617F">
            <w:pPr>
              <w:pStyle w:val="Corpsdetexte"/>
              <w:ind w:left="0"/>
            </w:pPr>
            <w:r>
              <w:t>25.09.2026</w:t>
            </w:r>
          </w:p>
        </w:tc>
        <w:tc>
          <w:tcPr>
            <w:tcW w:w="6626" w:type="dxa"/>
          </w:tcPr>
          <w:p w14:paraId="15BF14A2" w14:textId="20AC3DB0" w:rsidR="0038617F" w:rsidRDefault="0038617F" w:rsidP="0038617F">
            <w:pPr>
              <w:pStyle w:val="Corpsdetexte"/>
              <w:ind w:left="0"/>
            </w:pPr>
            <w:r w:rsidRPr="0038617F">
              <w:t>Programmer l’apparition et le déplacement des pions noirs.</w:t>
            </w:r>
          </w:p>
        </w:tc>
      </w:tr>
      <w:tr w:rsidR="0038617F" w14:paraId="35D0FBC7" w14:textId="77777777" w:rsidTr="0038617F">
        <w:tc>
          <w:tcPr>
            <w:tcW w:w="2093" w:type="dxa"/>
          </w:tcPr>
          <w:p w14:paraId="06CABE8B" w14:textId="6F90B248" w:rsidR="0038617F" w:rsidRDefault="0038617F" w:rsidP="0038617F">
            <w:pPr>
              <w:pStyle w:val="Corpsdetexte"/>
              <w:ind w:left="0"/>
            </w:pPr>
            <w:r>
              <w:t>02.10.2026</w:t>
            </w:r>
          </w:p>
        </w:tc>
        <w:tc>
          <w:tcPr>
            <w:tcW w:w="6626" w:type="dxa"/>
          </w:tcPr>
          <w:p w14:paraId="2AFC8D99" w14:textId="6318A498" w:rsidR="0038617F" w:rsidRDefault="0038617F" w:rsidP="0038617F">
            <w:pPr>
              <w:pStyle w:val="Corpsdetexte"/>
              <w:ind w:left="0"/>
            </w:pPr>
            <w:r w:rsidRPr="0038617F">
              <w:t>Programmer les 6 obstacles et leur placement sur l’échiquier.</w:t>
            </w:r>
          </w:p>
        </w:tc>
      </w:tr>
      <w:tr w:rsidR="0038617F" w14:paraId="481F3123" w14:textId="77777777" w:rsidTr="0038617F">
        <w:tc>
          <w:tcPr>
            <w:tcW w:w="2093" w:type="dxa"/>
          </w:tcPr>
          <w:p w14:paraId="2D57C8ED" w14:textId="51146D17" w:rsidR="0038617F" w:rsidRDefault="00500DA3" w:rsidP="0038617F">
            <w:pPr>
              <w:pStyle w:val="Corpsdetexte"/>
              <w:ind w:left="0"/>
            </w:pPr>
            <w:r>
              <w:t>09.10.2026</w:t>
            </w:r>
          </w:p>
        </w:tc>
        <w:tc>
          <w:tcPr>
            <w:tcW w:w="6626" w:type="dxa"/>
          </w:tcPr>
          <w:p w14:paraId="1BC3F874" w14:textId="383850F1" w:rsidR="0038617F" w:rsidRDefault="00500DA3" w:rsidP="0038617F">
            <w:pPr>
              <w:pStyle w:val="Corpsdetexte"/>
              <w:ind w:left="0"/>
            </w:pPr>
            <w:r w:rsidRPr="00500DA3">
              <w:t>Programmer l’attaque de la tour</w:t>
            </w:r>
            <w:r>
              <w:t>.</w:t>
            </w:r>
          </w:p>
        </w:tc>
      </w:tr>
      <w:tr w:rsidR="0038617F" w14:paraId="36A94938" w14:textId="77777777" w:rsidTr="0038617F">
        <w:tc>
          <w:tcPr>
            <w:tcW w:w="2093" w:type="dxa"/>
          </w:tcPr>
          <w:p w14:paraId="6FACF1FD" w14:textId="1DB63553" w:rsidR="0038617F" w:rsidRDefault="00500DA3" w:rsidP="0038617F">
            <w:pPr>
              <w:pStyle w:val="Corpsdetexte"/>
              <w:ind w:left="0"/>
            </w:pPr>
            <w:r>
              <w:t>16.10.2026</w:t>
            </w:r>
          </w:p>
        </w:tc>
        <w:tc>
          <w:tcPr>
            <w:tcW w:w="6626" w:type="dxa"/>
          </w:tcPr>
          <w:p w14:paraId="58CC74CA" w14:textId="45D6A005" w:rsidR="0038617F" w:rsidRDefault="00500DA3" w:rsidP="0038617F">
            <w:pPr>
              <w:pStyle w:val="Corpsdetexte"/>
              <w:ind w:left="0"/>
            </w:pPr>
            <w:r w:rsidRPr="00500DA3">
              <w:t>Programmer l’attaque du cavalier</w:t>
            </w:r>
            <w:r>
              <w:t xml:space="preserve"> et du fou</w:t>
            </w:r>
            <w:r w:rsidRPr="00500DA3">
              <w:t>.</w:t>
            </w:r>
          </w:p>
        </w:tc>
      </w:tr>
      <w:tr w:rsidR="00500DA3" w14:paraId="4D4A67AA" w14:textId="77777777" w:rsidTr="0038617F">
        <w:tc>
          <w:tcPr>
            <w:tcW w:w="2093" w:type="dxa"/>
          </w:tcPr>
          <w:p w14:paraId="00BF7DEA" w14:textId="52C7CE15" w:rsidR="00500DA3" w:rsidRDefault="00500DA3" w:rsidP="0038617F">
            <w:pPr>
              <w:pStyle w:val="Corpsdetexte"/>
              <w:ind w:left="0"/>
            </w:pPr>
            <w:r>
              <w:t>23.10.2026</w:t>
            </w:r>
          </w:p>
        </w:tc>
        <w:tc>
          <w:tcPr>
            <w:tcW w:w="6626" w:type="dxa"/>
          </w:tcPr>
          <w:p w14:paraId="4D4E3B6B" w14:textId="6A8B9EC9" w:rsidR="00500DA3" w:rsidRPr="00500DA3" w:rsidRDefault="00500DA3" w:rsidP="0038617F">
            <w:pPr>
              <w:pStyle w:val="Corpsdetexte"/>
              <w:ind w:left="0"/>
            </w:pPr>
            <w:r w:rsidRPr="00500DA3">
              <w:t>Programmer les collisions entre les attaques, les ennemis et les obstacles.</w:t>
            </w:r>
          </w:p>
        </w:tc>
      </w:tr>
      <w:tr w:rsidR="00500DA3" w14:paraId="120A8D9E" w14:textId="77777777" w:rsidTr="0038617F">
        <w:tc>
          <w:tcPr>
            <w:tcW w:w="2093" w:type="dxa"/>
          </w:tcPr>
          <w:p w14:paraId="77E618D5" w14:textId="2CEA8670" w:rsidR="00500DA3" w:rsidRDefault="00500DA3" w:rsidP="0038617F">
            <w:pPr>
              <w:pStyle w:val="Corpsdetexte"/>
              <w:ind w:left="0"/>
            </w:pPr>
            <w:r>
              <w:t>30.10.2026</w:t>
            </w:r>
          </w:p>
        </w:tc>
        <w:tc>
          <w:tcPr>
            <w:tcW w:w="6626" w:type="dxa"/>
          </w:tcPr>
          <w:p w14:paraId="7F4827A4" w14:textId="77777777" w:rsidR="00500DA3" w:rsidRDefault="00500DA3" w:rsidP="0038617F">
            <w:pPr>
              <w:pStyle w:val="Corpsdetexte"/>
              <w:ind w:left="0"/>
            </w:pPr>
            <w:r w:rsidRPr="00500DA3">
              <w:t>Programmer les conditions de fin de partie.</w:t>
            </w:r>
          </w:p>
          <w:p w14:paraId="5153AC6C" w14:textId="5C2B4488" w:rsidR="00500DA3" w:rsidRPr="00500DA3" w:rsidRDefault="00500DA3" w:rsidP="0038617F">
            <w:pPr>
              <w:pStyle w:val="Corpsdetexte"/>
              <w:ind w:left="0"/>
            </w:pPr>
            <w:r w:rsidRPr="00500DA3">
              <w:t>Tester toutes les mécaniques et corriger les bugs.</w:t>
            </w:r>
          </w:p>
        </w:tc>
      </w:tr>
    </w:tbl>
    <w:p w14:paraId="6413751B" w14:textId="548DA0FE" w:rsidR="0038617F" w:rsidRDefault="00CB5BAE" w:rsidP="00CB5BAE">
      <w:pPr>
        <w:pStyle w:val="Titre1"/>
        <w:rPr>
          <w:lang w:val="uk-UA"/>
        </w:rPr>
      </w:pPr>
      <w:r>
        <w:lastRenderedPageBreak/>
        <w:t xml:space="preserve">Conclusion </w:t>
      </w:r>
    </w:p>
    <w:p w14:paraId="2AE4AC13" w14:textId="07C14F77" w:rsidR="00CB5BAE" w:rsidRDefault="00CB5BAE" w:rsidP="00CB5BAE">
      <w:pPr>
        <w:pStyle w:val="Titre2"/>
        <w:rPr>
          <w:lang w:val="uk-UA"/>
        </w:rPr>
      </w:pPr>
      <w:r w:rsidRPr="00CB5BAE">
        <w:t>Bilan du déroulement du projet</w:t>
      </w:r>
    </w:p>
    <w:p w14:paraId="4B6933F3" w14:textId="141DF70C" w:rsidR="00CB5BAE" w:rsidRPr="00CB5BAE" w:rsidRDefault="00CB5BAE" w:rsidP="00CB5BAE">
      <w:pPr>
        <w:pStyle w:val="Retraitcorpsdetexte"/>
      </w:pPr>
      <w:r w:rsidRPr="00CB5BAE">
        <w:t>Dans l'ensemble, le projet s'est bien déroulé. En ce qui concerne mon planning, j'ai respecté les délais ; tout s'est même déroulé un peu plus vite que prévu, ce qui m'a permis d'ajouter au jeu des fonctionnalités que je n'avais pas prévues au départ (un boss, des points de vie, la possibilité de perdre et de gagner).</w:t>
      </w:r>
    </w:p>
    <w:p w14:paraId="4DD02602" w14:textId="77777777" w:rsidR="0038617F" w:rsidRPr="0038617F" w:rsidRDefault="0038617F" w:rsidP="0038617F">
      <w:pPr>
        <w:pStyle w:val="Corpsdetexte"/>
      </w:pPr>
    </w:p>
    <w:sectPr w:rsidR="0038617F" w:rsidRPr="0038617F" w:rsidSect="00D160DD">
      <w:headerReference w:type="default" r:id="rId34"/>
      <w:footerReference w:type="default" r:id="rId35"/>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B47A" w14:textId="77777777" w:rsidR="007B577E" w:rsidRDefault="007B577E">
      <w:r>
        <w:separator/>
      </w:r>
    </w:p>
  </w:endnote>
  <w:endnote w:type="continuationSeparator" w:id="0">
    <w:p w14:paraId="312E36BB" w14:textId="77777777" w:rsidR="007B577E" w:rsidRDefault="007B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5E1CCBA8" w14:textId="77777777" w:rsidTr="00E52B61">
      <w:trPr>
        <w:trHeight w:hRule="exact" w:val="227"/>
        <w:jc w:val="center"/>
      </w:trPr>
      <w:tc>
        <w:tcPr>
          <w:tcW w:w="3510" w:type="dxa"/>
          <w:vAlign w:val="center"/>
        </w:tcPr>
        <w:p w14:paraId="1A2CB84B" w14:textId="77777777" w:rsidR="00AA4393" w:rsidRDefault="00AA4393" w:rsidP="00742484">
          <w:pPr>
            <w:pStyle w:val="-Pieddepage"/>
          </w:pPr>
          <w:r w:rsidRPr="00742484">
            <w:t>Auteur</w:t>
          </w:r>
          <w:r w:rsidRPr="00000197">
            <w:rPr>
              <w:rFonts w:cs="Arial"/>
              <w:szCs w:val="16"/>
            </w:rPr>
            <w:t> :</w:t>
          </w:r>
          <w:fldSimple w:instr=" AUTHOR   \* MERGEFORMAT ">
            <w:r w:rsidR="00007357" w:rsidRPr="00007357">
              <w:rPr>
                <w:rFonts w:cs="Arial"/>
                <w:noProof/>
                <w:szCs w:val="16"/>
              </w:rPr>
              <w:t>Kiril Solomatin</w:t>
            </w:r>
          </w:fldSimple>
        </w:p>
        <w:p w14:paraId="40A6E4F8" w14:textId="77777777" w:rsidR="00AA4393" w:rsidRPr="00000197" w:rsidRDefault="00AA4393" w:rsidP="002D7D46">
          <w:pPr>
            <w:pStyle w:val="-Pieddepage"/>
            <w:rPr>
              <w:rFonts w:cs="Arial"/>
              <w:szCs w:val="16"/>
            </w:rPr>
          </w:pPr>
        </w:p>
      </w:tc>
      <w:tc>
        <w:tcPr>
          <w:tcW w:w="2680" w:type="dxa"/>
          <w:vAlign w:val="center"/>
        </w:tcPr>
        <w:p w14:paraId="5DAAE21F" w14:textId="77777777" w:rsidR="00AA4393" w:rsidRPr="00000197" w:rsidRDefault="00AA4393" w:rsidP="00955930">
          <w:pPr>
            <w:pStyle w:val="-Pieddepage"/>
            <w:jc w:val="center"/>
            <w:rPr>
              <w:rFonts w:cs="Arial"/>
              <w:szCs w:val="16"/>
            </w:rPr>
          </w:pPr>
        </w:p>
      </w:tc>
      <w:tc>
        <w:tcPr>
          <w:tcW w:w="3096" w:type="dxa"/>
          <w:vAlign w:val="center"/>
        </w:tcPr>
        <w:p w14:paraId="7FB1ABE7"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007357">
            <w:rPr>
              <w:rFonts w:cs="Arial"/>
              <w:noProof/>
              <w:szCs w:val="16"/>
            </w:rPr>
            <w:t>04.09.2026</w:t>
          </w:r>
          <w:r w:rsidR="00A65F0B">
            <w:rPr>
              <w:rFonts w:cs="Arial"/>
              <w:szCs w:val="16"/>
            </w:rPr>
            <w:fldChar w:fldCharType="end"/>
          </w:r>
        </w:p>
      </w:tc>
    </w:tr>
    <w:tr w:rsidR="00AA4393" w:rsidRPr="00000197" w14:paraId="2A71B3CC" w14:textId="77777777" w:rsidTr="00E52B61">
      <w:trPr>
        <w:jc w:val="center"/>
      </w:trPr>
      <w:tc>
        <w:tcPr>
          <w:tcW w:w="3510" w:type="dxa"/>
          <w:vAlign w:val="center"/>
        </w:tcPr>
        <w:p w14:paraId="11BDC6EC"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38850BE0"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6325566E"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007357">
            <w:rPr>
              <w:rFonts w:cs="Arial"/>
              <w:noProof/>
              <w:szCs w:val="16"/>
            </w:rPr>
            <w:t>04.09.2009 15:21</w:t>
          </w:r>
          <w:r w:rsidR="00A65F0B">
            <w:rPr>
              <w:rFonts w:cs="Arial"/>
              <w:szCs w:val="16"/>
            </w:rPr>
            <w:fldChar w:fldCharType="end"/>
          </w:r>
        </w:p>
      </w:tc>
    </w:tr>
    <w:tr w:rsidR="00AA4393" w:rsidRPr="00000197" w14:paraId="541E0D2F" w14:textId="77777777" w:rsidTr="00E52B61">
      <w:trPr>
        <w:jc w:val="center"/>
      </w:trPr>
      <w:tc>
        <w:tcPr>
          <w:tcW w:w="3510" w:type="dxa"/>
          <w:vAlign w:val="center"/>
        </w:tcPr>
        <w:p w14:paraId="670B59EC" w14:textId="361B224F"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007357" w:rsidRPr="00007357">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F826D7">
            <w:rPr>
              <w:rFonts w:cs="Arial"/>
              <w:noProof/>
              <w:szCs w:val="16"/>
            </w:rPr>
            <w:t>04.09.2026 16:29</w:t>
          </w:r>
          <w:r w:rsidR="00A65F0B">
            <w:rPr>
              <w:rFonts w:cs="Arial"/>
              <w:szCs w:val="16"/>
            </w:rPr>
            <w:fldChar w:fldCharType="end"/>
          </w:r>
        </w:p>
      </w:tc>
      <w:tc>
        <w:tcPr>
          <w:tcW w:w="5776" w:type="dxa"/>
          <w:gridSpan w:val="2"/>
          <w:vAlign w:val="center"/>
        </w:tcPr>
        <w:p w14:paraId="39859125" w14:textId="77777777" w:rsidR="00AA4393" w:rsidRPr="00000197" w:rsidRDefault="00007357" w:rsidP="00955930">
          <w:pPr>
            <w:pStyle w:val="-Pieddepage"/>
            <w:jc w:val="right"/>
            <w:rPr>
              <w:rFonts w:cs="Arial"/>
              <w:szCs w:val="16"/>
            </w:rPr>
          </w:pPr>
          <w:fldSimple w:instr=" FILENAME  \* FirstCap  \* MERGEFORMAT ">
            <w:r w:rsidRPr="00007357">
              <w:rPr>
                <w:rFonts w:cs="Arial"/>
                <w:noProof/>
                <w:szCs w:val="16"/>
              </w:rPr>
              <w:t>Document1</w:t>
            </w:r>
          </w:fldSimple>
        </w:p>
      </w:tc>
    </w:tr>
  </w:tbl>
  <w:p w14:paraId="1FECAEA0"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3582" w14:textId="77777777" w:rsidR="007B577E" w:rsidRDefault="007B577E">
      <w:r>
        <w:separator/>
      </w:r>
    </w:p>
  </w:footnote>
  <w:footnote w:type="continuationSeparator" w:id="0">
    <w:p w14:paraId="6BE885DC" w14:textId="77777777" w:rsidR="007B577E" w:rsidRDefault="007B5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4DE89F26" w14:textId="77777777">
      <w:trPr>
        <w:trHeight w:val="536"/>
        <w:jc w:val="center"/>
      </w:trPr>
      <w:tc>
        <w:tcPr>
          <w:tcW w:w="2445" w:type="dxa"/>
          <w:vAlign w:val="center"/>
        </w:tcPr>
        <w:p w14:paraId="5CDD05E6" w14:textId="77777777" w:rsidR="00AA4393" w:rsidRDefault="00AA4393" w:rsidP="00E12AE5">
          <w:pPr>
            <w:pStyle w:val="ETML"/>
          </w:pPr>
          <w:r w:rsidRPr="00B4738A">
            <w:t>ETML</w:t>
          </w:r>
        </w:p>
      </w:tc>
      <w:tc>
        <w:tcPr>
          <w:tcW w:w="4560" w:type="dxa"/>
          <w:vAlign w:val="center"/>
        </w:tcPr>
        <w:p w14:paraId="26382AA3" w14:textId="77777777" w:rsidR="00AA4393" w:rsidRPr="00B4738A" w:rsidRDefault="00AA4393" w:rsidP="00B4738A"/>
      </w:tc>
      <w:tc>
        <w:tcPr>
          <w:tcW w:w="2283" w:type="dxa"/>
          <w:vAlign w:val="center"/>
        </w:tcPr>
        <w:p w14:paraId="53C88023" w14:textId="77777777" w:rsidR="00AA4393" w:rsidRDefault="00AA4393" w:rsidP="001D72BA">
          <w:pPr>
            <w:pStyle w:val="En-tte"/>
            <w:jc w:val="right"/>
          </w:pPr>
          <w:r>
            <w:rPr>
              <w:noProof/>
            </w:rPr>
            <w:drawing>
              <wp:inline distT="0" distB="0" distL="0" distR="0" wp14:anchorId="5082FE63" wp14:editId="4C65FC06">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702E45E0"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000D1EE2"/>
    <w:multiLevelType w:val="hybridMultilevel"/>
    <w:tmpl w:val="FC74BC26"/>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6D6A2F"/>
    <w:multiLevelType w:val="multilevel"/>
    <w:tmpl w:val="D160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62974F9"/>
    <w:multiLevelType w:val="hybridMultilevel"/>
    <w:tmpl w:val="76B8D89E"/>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7" w15:restartNumberingAfterBreak="0">
    <w:nsid w:val="3DB91ABD"/>
    <w:multiLevelType w:val="hybridMultilevel"/>
    <w:tmpl w:val="12F48262"/>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8" w15:restartNumberingAfterBreak="0">
    <w:nsid w:val="45C608A3"/>
    <w:multiLevelType w:val="hybridMultilevel"/>
    <w:tmpl w:val="23BC47B0"/>
    <w:lvl w:ilvl="0" w:tplc="100C000F">
      <w:start w:val="1"/>
      <w:numFmt w:val="decimal"/>
      <w:lvlText w:val="%1."/>
      <w:lvlJc w:val="left"/>
      <w:pPr>
        <w:ind w:left="2563" w:hanging="360"/>
      </w:pPr>
    </w:lvl>
    <w:lvl w:ilvl="1" w:tplc="100C0019" w:tentative="1">
      <w:start w:val="1"/>
      <w:numFmt w:val="lowerLetter"/>
      <w:lvlText w:val="%2."/>
      <w:lvlJc w:val="left"/>
      <w:pPr>
        <w:ind w:left="3283" w:hanging="360"/>
      </w:pPr>
    </w:lvl>
    <w:lvl w:ilvl="2" w:tplc="100C001B" w:tentative="1">
      <w:start w:val="1"/>
      <w:numFmt w:val="lowerRoman"/>
      <w:lvlText w:val="%3."/>
      <w:lvlJc w:val="right"/>
      <w:pPr>
        <w:ind w:left="4003" w:hanging="180"/>
      </w:pPr>
    </w:lvl>
    <w:lvl w:ilvl="3" w:tplc="100C000F" w:tentative="1">
      <w:start w:val="1"/>
      <w:numFmt w:val="decimal"/>
      <w:lvlText w:val="%4."/>
      <w:lvlJc w:val="left"/>
      <w:pPr>
        <w:ind w:left="4723" w:hanging="360"/>
      </w:pPr>
    </w:lvl>
    <w:lvl w:ilvl="4" w:tplc="100C0019" w:tentative="1">
      <w:start w:val="1"/>
      <w:numFmt w:val="lowerLetter"/>
      <w:lvlText w:val="%5."/>
      <w:lvlJc w:val="left"/>
      <w:pPr>
        <w:ind w:left="5443" w:hanging="360"/>
      </w:pPr>
    </w:lvl>
    <w:lvl w:ilvl="5" w:tplc="100C001B" w:tentative="1">
      <w:start w:val="1"/>
      <w:numFmt w:val="lowerRoman"/>
      <w:lvlText w:val="%6."/>
      <w:lvlJc w:val="right"/>
      <w:pPr>
        <w:ind w:left="6163" w:hanging="180"/>
      </w:pPr>
    </w:lvl>
    <w:lvl w:ilvl="6" w:tplc="100C000F" w:tentative="1">
      <w:start w:val="1"/>
      <w:numFmt w:val="decimal"/>
      <w:lvlText w:val="%7."/>
      <w:lvlJc w:val="left"/>
      <w:pPr>
        <w:ind w:left="6883" w:hanging="360"/>
      </w:pPr>
    </w:lvl>
    <w:lvl w:ilvl="7" w:tplc="100C0019" w:tentative="1">
      <w:start w:val="1"/>
      <w:numFmt w:val="lowerLetter"/>
      <w:lvlText w:val="%8."/>
      <w:lvlJc w:val="left"/>
      <w:pPr>
        <w:ind w:left="7603" w:hanging="360"/>
      </w:pPr>
    </w:lvl>
    <w:lvl w:ilvl="8" w:tplc="100C001B" w:tentative="1">
      <w:start w:val="1"/>
      <w:numFmt w:val="lowerRoman"/>
      <w:lvlText w:val="%9."/>
      <w:lvlJc w:val="right"/>
      <w:pPr>
        <w:ind w:left="8323" w:hanging="180"/>
      </w:pPr>
    </w:lvl>
  </w:abstractNum>
  <w:abstractNum w:abstractNumId="9" w15:restartNumberingAfterBreak="0">
    <w:nsid w:val="47942A41"/>
    <w:multiLevelType w:val="hybridMultilevel"/>
    <w:tmpl w:val="9434370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4A8058E0"/>
    <w:multiLevelType w:val="multilevel"/>
    <w:tmpl w:val="C36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62563"/>
    <w:multiLevelType w:val="hybridMultilevel"/>
    <w:tmpl w:val="1BECB634"/>
    <w:lvl w:ilvl="0" w:tplc="100C000F">
      <w:start w:val="1"/>
      <w:numFmt w:val="decimal"/>
      <w:lvlText w:val="%1."/>
      <w:lvlJc w:val="left"/>
      <w:pPr>
        <w:ind w:left="3254" w:hanging="360"/>
      </w:pPr>
    </w:lvl>
    <w:lvl w:ilvl="1" w:tplc="100C0019" w:tentative="1">
      <w:start w:val="1"/>
      <w:numFmt w:val="lowerLetter"/>
      <w:lvlText w:val="%2."/>
      <w:lvlJc w:val="left"/>
      <w:pPr>
        <w:ind w:left="3974" w:hanging="360"/>
      </w:pPr>
    </w:lvl>
    <w:lvl w:ilvl="2" w:tplc="100C001B" w:tentative="1">
      <w:start w:val="1"/>
      <w:numFmt w:val="lowerRoman"/>
      <w:lvlText w:val="%3."/>
      <w:lvlJc w:val="right"/>
      <w:pPr>
        <w:ind w:left="4694" w:hanging="180"/>
      </w:pPr>
    </w:lvl>
    <w:lvl w:ilvl="3" w:tplc="100C000F" w:tentative="1">
      <w:start w:val="1"/>
      <w:numFmt w:val="decimal"/>
      <w:lvlText w:val="%4."/>
      <w:lvlJc w:val="left"/>
      <w:pPr>
        <w:ind w:left="5414" w:hanging="360"/>
      </w:pPr>
    </w:lvl>
    <w:lvl w:ilvl="4" w:tplc="100C0019" w:tentative="1">
      <w:start w:val="1"/>
      <w:numFmt w:val="lowerLetter"/>
      <w:lvlText w:val="%5."/>
      <w:lvlJc w:val="left"/>
      <w:pPr>
        <w:ind w:left="6134" w:hanging="360"/>
      </w:pPr>
    </w:lvl>
    <w:lvl w:ilvl="5" w:tplc="100C001B" w:tentative="1">
      <w:start w:val="1"/>
      <w:numFmt w:val="lowerRoman"/>
      <w:lvlText w:val="%6."/>
      <w:lvlJc w:val="right"/>
      <w:pPr>
        <w:ind w:left="6854" w:hanging="180"/>
      </w:pPr>
    </w:lvl>
    <w:lvl w:ilvl="6" w:tplc="100C000F" w:tentative="1">
      <w:start w:val="1"/>
      <w:numFmt w:val="decimal"/>
      <w:lvlText w:val="%7."/>
      <w:lvlJc w:val="left"/>
      <w:pPr>
        <w:ind w:left="7574" w:hanging="360"/>
      </w:pPr>
    </w:lvl>
    <w:lvl w:ilvl="7" w:tplc="100C0019" w:tentative="1">
      <w:start w:val="1"/>
      <w:numFmt w:val="lowerLetter"/>
      <w:lvlText w:val="%8."/>
      <w:lvlJc w:val="left"/>
      <w:pPr>
        <w:ind w:left="8294" w:hanging="360"/>
      </w:pPr>
    </w:lvl>
    <w:lvl w:ilvl="8" w:tplc="100C001B" w:tentative="1">
      <w:start w:val="1"/>
      <w:numFmt w:val="lowerRoman"/>
      <w:lvlText w:val="%9."/>
      <w:lvlJc w:val="right"/>
      <w:pPr>
        <w:ind w:left="9014" w:hanging="180"/>
      </w:pPr>
    </w:lvl>
  </w:abstractNum>
  <w:abstractNum w:abstractNumId="12" w15:restartNumberingAfterBreak="0">
    <w:nsid w:val="5FFC0BDC"/>
    <w:multiLevelType w:val="hybridMultilevel"/>
    <w:tmpl w:val="65E8EB7C"/>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3" w15:restartNumberingAfterBreak="0">
    <w:nsid w:val="61524F36"/>
    <w:multiLevelType w:val="hybridMultilevel"/>
    <w:tmpl w:val="447A71DE"/>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14" w15:restartNumberingAfterBreak="0">
    <w:nsid w:val="699A7EA6"/>
    <w:multiLevelType w:val="hybridMultilevel"/>
    <w:tmpl w:val="FACAD2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100C000F">
      <w:start w:val="1"/>
      <w:numFmt w:val="decimal"/>
      <w:lvlText w:val="%3."/>
      <w:lvlJc w:val="left"/>
      <w:pPr>
        <w:ind w:left="2534"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6E17FE"/>
    <w:multiLevelType w:val="hybridMultilevel"/>
    <w:tmpl w:val="374CAF3C"/>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16" w15:restartNumberingAfterBreak="0">
    <w:nsid w:val="72F57228"/>
    <w:multiLevelType w:val="hybridMultilevel"/>
    <w:tmpl w:val="6BF64D64"/>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abstractNum w:abstractNumId="17" w15:restartNumberingAfterBreak="0">
    <w:nsid w:val="762C4D2B"/>
    <w:multiLevelType w:val="hybridMultilevel"/>
    <w:tmpl w:val="7EE0DD6E"/>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8" w15:restartNumberingAfterBreak="0">
    <w:nsid w:val="7B8033EB"/>
    <w:multiLevelType w:val="hybridMultilevel"/>
    <w:tmpl w:val="DC927608"/>
    <w:lvl w:ilvl="0" w:tplc="100C000F">
      <w:start w:val="1"/>
      <w:numFmt w:val="decimal"/>
      <w:lvlText w:val="%1."/>
      <w:lvlJc w:val="left"/>
      <w:pPr>
        <w:ind w:left="2534" w:hanging="360"/>
      </w:pPr>
    </w:lvl>
    <w:lvl w:ilvl="1" w:tplc="100C0019" w:tentative="1">
      <w:start w:val="1"/>
      <w:numFmt w:val="lowerLetter"/>
      <w:lvlText w:val="%2."/>
      <w:lvlJc w:val="left"/>
      <w:pPr>
        <w:ind w:left="3254" w:hanging="360"/>
      </w:pPr>
    </w:lvl>
    <w:lvl w:ilvl="2" w:tplc="100C001B" w:tentative="1">
      <w:start w:val="1"/>
      <w:numFmt w:val="lowerRoman"/>
      <w:lvlText w:val="%3."/>
      <w:lvlJc w:val="right"/>
      <w:pPr>
        <w:ind w:left="3974" w:hanging="180"/>
      </w:pPr>
    </w:lvl>
    <w:lvl w:ilvl="3" w:tplc="100C000F" w:tentative="1">
      <w:start w:val="1"/>
      <w:numFmt w:val="decimal"/>
      <w:lvlText w:val="%4."/>
      <w:lvlJc w:val="left"/>
      <w:pPr>
        <w:ind w:left="4694" w:hanging="360"/>
      </w:pPr>
    </w:lvl>
    <w:lvl w:ilvl="4" w:tplc="100C0019" w:tentative="1">
      <w:start w:val="1"/>
      <w:numFmt w:val="lowerLetter"/>
      <w:lvlText w:val="%5."/>
      <w:lvlJc w:val="left"/>
      <w:pPr>
        <w:ind w:left="5414" w:hanging="360"/>
      </w:pPr>
    </w:lvl>
    <w:lvl w:ilvl="5" w:tplc="100C001B" w:tentative="1">
      <w:start w:val="1"/>
      <w:numFmt w:val="lowerRoman"/>
      <w:lvlText w:val="%6."/>
      <w:lvlJc w:val="right"/>
      <w:pPr>
        <w:ind w:left="6134" w:hanging="180"/>
      </w:pPr>
    </w:lvl>
    <w:lvl w:ilvl="6" w:tplc="100C000F" w:tentative="1">
      <w:start w:val="1"/>
      <w:numFmt w:val="decimal"/>
      <w:lvlText w:val="%7."/>
      <w:lvlJc w:val="left"/>
      <w:pPr>
        <w:ind w:left="6854" w:hanging="360"/>
      </w:pPr>
    </w:lvl>
    <w:lvl w:ilvl="7" w:tplc="100C0019" w:tentative="1">
      <w:start w:val="1"/>
      <w:numFmt w:val="lowerLetter"/>
      <w:lvlText w:val="%8."/>
      <w:lvlJc w:val="left"/>
      <w:pPr>
        <w:ind w:left="7574" w:hanging="360"/>
      </w:pPr>
    </w:lvl>
    <w:lvl w:ilvl="8" w:tplc="100C001B" w:tentative="1">
      <w:start w:val="1"/>
      <w:numFmt w:val="lowerRoman"/>
      <w:lvlText w:val="%9."/>
      <w:lvlJc w:val="right"/>
      <w:pPr>
        <w:ind w:left="8294" w:hanging="180"/>
      </w:pPr>
    </w:lvl>
  </w:abstractNum>
  <w:num w:numId="1" w16cid:durableId="2121486971">
    <w:abstractNumId w:val="1"/>
  </w:num>
  <w:num w:numId="2" w16cid:durableId="187371874">
    <w:abstractNumId w:val="3"/>
  </w:num>
  <w:num w:numId="3" w16cid:durableId="30880578">
    <w:abstractNumId w:val="2"/>
  </w:num>
  <w:num w:numId="4" w16cid:durableId="1664116043">
    <w:abstractNumId w:val="5"/>
  </w:num>
  <w:num w:numId="5" w16cid:durableId="372002406">
    <w:abstractNumId w:val="12"/>
  </w:num>
  <w:num w:numId="6" w16cid:durableId="890311613">
    <w:abstractNumId w:val="4"/>
  </w:num>
  <w:num w:numId="7" w16cid:durableId="2023120568">
    <w:abstractNumId w:val="16"/>
  </w:num>
  <w:num w:numId="8" w16cid:durableId="2083333442">
    <w:abstractNumId w:val="0"/>
  </w:num>
  <w:num w:numId="9" w16cid:durableId="304700998">
    <w:abstractNumId w:val="15"/>
  </w:num>
  <w:num w:numId="10" w16cid:durableId="2055814578">
    <w:abstractNumId w:val="10"/>
  </w:num>
  <w:num w:numId="11" w16cid:durableId="53354395">
    <w:abstractNumId w:val="9"/>
  </w:num>
  <w:num w:numId="12" w16cid:durableId="1965500805">
    <w:abstractNumId w:val="14"/>
  </w:num>
  <w:num w:numId="13" w16cid:durableId="351997283">
    <w:abstractNumId w:val="8"/>
  </w:num>
  <w:num w:numId="14" w16cid:durableId="819075182">
    <w:abstractNumId w:val="11"/>
  </w:num>
  <w:num w:numId="15" w16cid:durableId="358548649">
    <w:abstractNumId w:val="17"/>
  </w:num>
  <w:num w:numId="16" w16cid:durableId="1481507767">
    <w:abstractNumId w:val="7"/>
  </w:num>
  <w:num w:numId="17" w16cid:durableId="526910639">
    <w:abstractNumId w:val="13"/>
  </w:num>
  <w:num w:numId="18" w16cid:durableId="41372449">
    <w:abstractNumId w:val="18"/>
  </w:num>
  <w:num w:numId="19" w16cid:durableId="159482661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57"/>
    <w:rsid w:val="00000197"/>
    <w:rsid w:val="00007357"/>
    <w:rsid w:val="00010B9A"/>
    <w:rsid w:val="0001209F"/>
    <w:rsid w:val="00021D00"/>
    <w:rsid w:val="00025295"/>
    <w:rsid w:val="000316F0"/>
    <w:rsid w:val="00044099"/>
    <w:rsid w:val="00045A82"/>
    <w:rsid w:val="00055DB3"/>
    <w:rsid w:val="00063F97"/>
    <w:rsid w:val="00065971"/>
    <w:rsid w:val="00067419"/>
    <w:rsid w:val="00086114"/>
    <w:rsid w:val="000A1B63"/>
    <w:rsid w:val="000A7B4A"/>
    <w:rsid w:val="000B42FA"/>
    <w:rsid w:val="000B6BE0"/>
    <w:rsid w:val="000E7483"/>
    <w:rsid w:val="000F22B9"/>
    <w:rsid w:val="000F381C"/>
    <w:rsid w:val="0010591C"/>
    <w:rsid w:val="00111811"/>
    <w:rsid w:val="00114120"/>
    <w:rsid w:val="0015167D"/>
    <w:rsid w:val="00152A26"/>
    <w:rsid w:val="001764CE"/>
    <w:rsid w:val="00183417"/>
    <w:rsid w:val="001C454D"/>
    <w:rsid w:val="001D4577"/>
    <w:rsid w:val="001D72BA"/>
    <w:rsid w:val="001F2420"/>
    <w:rsid w:val="001F3A28"/>
    <w:rsid w:val="001F6EEB"/>
    <w:rsid w:val="00264BBB"/>
    <w:rsid w:val="002770F3"/>
    <w:rsid w:val="002918B7"/>
    <w:rsid w:val="00292929"/>
    <w:rsid w:val="002951BD"/>
    <w:rsid w:val="00297E2A"/>
    <w:rsid w:val="002A185F"/>
    <w:rsid w:val="002B6893"/>
    <w:rsid w:val="002C6634"/>
    <w:rsid w:val="002D7D46"/>
    <w:rsid w:val="002F038B"/>
    <w:rsid w:val="00310160"/>
    <w:rsid w:val="0031563E"/>
    <w:rsid w:val="0034172E"/>
    <w:rsid w:val="0037071E"/>
    <w:rsid w:val="0038617F"/>
    <w:rsid w:val="003E018B"/>
    <w:rsid w:val="003E32B9"/>
    <w:rsid w:val="003F1870"/>
    <w:rsid w:val="00407333"/>
    <w:rsid w:val="00407420"/>
    <w:rsid w:val="0040782E"/>
    <w:rsid w:val="004202D8"/>
    <w:rsid w:val="004206A2"/>
    <w:rsid w:val="0043666E"/>
    <w:rsid w:val="00436B90"/>
    <w:rsid w:val="00454074"/>
    <w:rsid w:val="004C2D17"/>
    <w:rsid w:val="004C6BBA"/>
    <w:rsid w:val="004D08EE"/>
    <w:rsid w:val="004D5266"/>
    <w:rsid w:val="00500DA3"/>
    <w:rsid w:val="00505421"/>
    <w:rsid w:val="0052224B"/>
    <w:rsid w:val="00530174"/>
    <w:rsid w:val="005328B0"/>
    <w:rsid w:val="0054054F"/>
    <w:rsid w:val="00542CE3"/>
    <w:rsid w:val="00545179"/>
    <w:rsid w:val="00552D07"/>
    <w:rsid w:val="0055647F"/>
    <w:rsid w:val="00571E4B"/>
    <w:rsid w:val="00574085"/>
    <w:rsid w:val="005926D0"/>
    <w:rsid w:val="005A2ADC"/>
    <w:rsid w:val="005A74E2"/>
    <w:rsid w:val="005B27EF"/>
    <w:rsid w:val="005C53F7"/>
    <w:rsid w:val="005E6192"/>
    <w:rsid w:val="005E6B56"/>
    <w:rsid w:val="00615583"/>
    <w:rsid w:val="00645760"/>
    <w:rsid w:val="00656974"/>
    <w:rsid w:val="006902A9"/>
    <w:rsid w:val="006966D0"/>
    <w:rsid w:val="006E132F"/>
    <w:rsid w:val="006E2CE8"/>
    <w:rsid w:val="006E4DA8"/>
    <w:rsid w:val="007010E6"/>
    <w:rsid w:val="007118D3"/>
    <w:rsid w:val="007211A1"/>
    <w:rsid w:val="0072573F"/>
    <w:rsid w:val="00742484"/>
    <w:rsid w:val="00744762"/>
    <w:rsid w:val="0074498A"/>
    <w:rsid w:val="007476C9"/>
    <w:rsid w:val="00753A51"/>
    <w:rsid w:val="007700A7"/>
    <w:rsid w:val="007724F1"/>
    <w:rsid w:val="00772BC0"/>
    <w:rsid w:val="007748A7"/>
    <w:rsid w:val="00777199"/>
    <w:rsid w:val="007B577E"/>
    <w:rsid w:val="007D0A71"/>
    <w:rsid w:val="007D2CDF"/>
    <w:rsid w:val="007D546C"/>
    <w:rsid w:val="007E5F3D"/>
    <w:rsid w:val="007F30AE"/>
    <w:rsid w:val="007F34B7"/>
    <w:rsid w:val="00807F84"/>
    <w:rsid w:val="0081740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E462E"/>
    <w:rsid w:val="009F75DD"/>
    <w:rsid w:val="00A3107E"/>
    <w:rsid w:val="00A65F0B"/>
    <w:rsid w:val="00A706B7"/>
    <w:rsid w:val="00AA4393"/>
    <w:rsid w:val="00AB1CA6"/>
    <w:rsid w:val="00AD325D"/>
    <w:rsid w:val="00AE282D"/>
    <w:rsid w:val="00AF4594"/>
    <w:rsid w:val="00AF58E1"/>
    <w:rsid w:val="00B147A7"/>
    <w:rsid w:val="00B20D38"/>
    <w:rsid w:val="00B241D2"/>
    <w:rsid w:val="00B33505"/>
    <w:rsid w:val="00B40A8E"/>
    <w:rsid w:val="00B44A78"/>
    <w:rsid w:val="00B4738A"/>
    <w:rsid w:val="00B479AD"/>
    <w:rsid w:val="00B612B2"/>
    <w:rsid w:val="00B64C66"/>
    <w:rsid w:val="00B80497"/>
    <w:rsid w:val="00B95EC5"/>
    <w:rsid w:val="00B96AA1"/>
    <w:rsid w:val="00BA56D2"/>
    <w:rsid w:val="00BA7DF1"/>
    <w:rsid w:val="00BD4EC5"/>
    <w:rsid w:val="00BD773C"/>
    <w:rsid w:val="00BE185C"/>
    <w:rsid w:val="00BF7A15"/>
    <w:rsid w:val="00C20939"/>
    <w:rsid w:val="00C22B6E"/>
    <w:rsid w:val="00C329D7"/>
    <w:rsid w:val="00C33C51"/>
    <w:rsid w:val="00C90570"/>
    <w:rsid w:val="00CB5BAE"/>
    <w:rsid w:val="00CB712D"/>
    <w:rsid w:val="00CD1A2D"/>
    <w:rsid w:val="00D14587"/>
    <w:rsid w:val="00D15AE6"/>
    <w:rsid w:val="00D160DD"/>
    <w:rsid w:val="00D174BC"/>
    <w:rsid w:val="00D275C6"/>
    <w:rsid w:val="00D405C9"/>
    <w:rsid w:val="00D64B85"/>
    <w:rsid w:val="00D64F19"/>
    <w:rsid w:val="00D82BEB"/>
    <w:rsid w:val="00DB1DCD"/>
    <w:rsid w:val="00E015B8"/>
    <w:rsid w:val="00E1012A"/>
    <w:rsid w:val="00E12AE5"/>
    <w:rsid w:val="00E416AC"/>
    <w:rsid w:val="00E41BC2"/>
    <w:rsid w:val="00E52B61"/>
    <w:rsid w:val="00E61B66"/>
    <w:rsid w:val="00E658ED"/>
    <w:rsid w:val="00E81328"/>
    <w:rsid w:val="00EA19FE"/>
    <w:rsid w:val="00EC677D"/>
    <w:rsid w:val="00ED6F41"/>
    <w:rsid w:val="00ED6F46"/>
    <w:rsid w:val="00EE16F0"/>
    <w:rsid w:val="00EE431D"/>
    <w:rsid w:val="00EE4EC4"/>
    <w:rsid w:val="00EE55F0"/>
    <w:rsid w:val="00F1003D"/>
    <w:rsid w:val="00F512A6"/>
    <w:rsid w:val="00F664DF"/>
    <w:rsid w:val="00F826D7"/>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CAC33"/>
  <w15:docId w15:val="{9F308B1C-41F8-4DAC-8C5B-3D73221B0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d-inline-flex">
    <w:name w:val="d-inline-flex"/>
    <w:basedOn w:val="Policepardfaut"/>
    <w:rsid w:val="00AF4594"/>
  </w:style>
  <w:style w:type="paragraph" w:styleId="Paragraphedeliste">
    <w:name w:val="List Paragraph"/>
    <w:basedOn w:val="Normal"/>
    <w:uiPriority w:val="34"/>
    <w:qFormat/>
    <w:rsid w:val="00AF4594"/>
    <w:pPr>
      <w:ind w:left="720"/>
      <w:contextualSpacing/>
    </w:pPr>
  </w:style>
  <w:style w:type="paragraph" w:styleId="NormalWeb">
    <w:name w:val="Normal (Web)"/>
    <w:basedOn w:val="Normal"/>
    <w:uiPriority w:val="99"/>
    <w:unhideWhenUsed/>
    <w:rsid w:val="0002529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doc\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55ca48e-3e42-4cd3-8faa-ac15ed3b3e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463BB710E1284F8C72006421733587" ma:contentTypeVersion="9" ma:contentTypeDescription="Crée un document." ma:contentTypeScope="" ma:versionID="aebe90c1cd213a6c7ecaa7eeb17f0beb">
  <xsd:schema xmlns:xsd="http://www.w3.org/2001/XMLSchema" xmlns:xs="http://www.w3.org/2001/XMLSchema" xmlns:p="http://schemas.microsoft.com/office/2006/metadata/properties" xmlns:ns3="055ca48e-3e42-4cd3-8faa-ac15ed3b3eb2" targetNamespace="http://schemas.microsoft.com/office/2006/metadata/properties" ma:root="true" ma:fieldsID="96fdbd1bb88a7e74ee2be11e018f518a" ns3:_="">
    <xsd:import namespace="055ca48e-3e42-4cd3-8faa-ac15ed3b3eb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ca48e-3e42-4cd3-8faa-ac15ed3b3eb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055ca48e-3e42-4cd3-8faa-ac15ed3b3eb2"/>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44F12D4F-648F-48A2-8E33-A25F77B4D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ca48e-3e42-4cd3-8faa-ac15ed3b3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m-proj-rapport</Template>
  <TotalTime>182</TotalTime>
  <Pages>22</Pages>
  <Words>1903</Words>
  <Characters>10467</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12346</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Solomatin</dc:creator>
  <cp:lastModifiedBy>Kiril Solomatin</cp:lastModifiedBy>
  <cp:revision>10</cp:revision>
  <cp:lastPrinted>2026-09-04T14:08:00Z</cp:lastPrinted>
  <dcterms:created xsi:type="dcterms:W3CDTF">2026-09-04T14:09:00Z</dcterms:created>
  <dcterms:modified xsi:type="dcterms:W3CDTF">2026-10-30T15:31:00Z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0x01010033463BB710E1284F8C72006421733587</vt:lpwstr>
  </property>
</Properties>
</file>